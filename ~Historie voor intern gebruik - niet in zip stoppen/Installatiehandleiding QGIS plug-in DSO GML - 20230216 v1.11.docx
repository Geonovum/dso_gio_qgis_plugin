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05321902"/>
        <w:docPartObj>
          <w:docPartGallery w:val="Cover Pages"/>
          <w:docPartUnique/>
        </w:docPartObj>
      </w:sdtPr>
      <w:sdtEndPr>
        <w:rPr>
          <w:b/>
          <w:noProof/>
        </w:rPr>
      </w:sdtEndPr>
      <w:sdtContent>
        <w:p w14:paraId="1ABD6BF7" w14:textId="77777777" w:rsidR="00513C5F" w:rsidRDefault="00513C5F" w:rsidP="00F853F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6253E07E" wp14:editId="46D81F0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556500" cy="5376041"/>
                    <wp:effectExtent l="0" t="0" r="6350" b="0"/>
                    <wp:wrapNone/>
                    <wp:docPr id="27" name="Rechthoek 2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56500" cy="5376041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bg1"/>
                                </a:gs>
                                <a:gs pos="100000">
                                  <a:schemeClr val="bg1">
                                    <a:shade val="100000"/>
                                    <a:satMod val="115000"/>
                                    <a:alpha val="0"/>
                                  </a:schemeClr>
                                </a:gs>
                              </a:gsLst>
                              <a:lin ang="54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0B82767" id="Rechthoek 27" o:spid="_x0000_s1026" alt="&quot;&quot;" style="position:absolute;margin-left:0;margin-top:0;width:595pt;height:423.3pt;z-index:251680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" fillcolor="white [3212]" stroked="f" strokeweight="1pt">
                    <v:fill color2="white [3212]" o:opacity2="0" rotate="t" focus="100%" type="gradient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6C2C61C1" wp14:editId="7DAF2B1C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559675" cy="7560000"/>
                    <wp:effectExtent l="0" t="0" r="3175" b="3175"/>
                    <wp:wrapNone/>
                    <wp:docPr id="6" name="[Foto]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59675" cy="7560000"/>
                            </a:xfrm>
                            <a:prstGeom prst="rect">
                              <a:avLst/>
                            </a:prstGeom>
                            <a:blipFill>
                              <a:blip r:embed="rId10"/>
                              <a:srcRect/>
                              <a:stretch>
                                <a:fillRect t="-78" b="-78"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51F183" id="[Foto]" o:spid="_x0000_s1026" alt="&quot;&quot;" style="position:absolute;margin-left:0;margin-top:0;width:595.25pt;height:595.3pt;z-index:2516797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" stroked="f" strokeweight="1pt">
                    <v:fill r:id="rId11" o:title="" recolor="t" rotate="t" type="frame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4415D712" wp14:editId="14E897CC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0</wp:posOffset>
                    </wp:positionV>
                    <wp:extent cx="5838825" cy="5842635"/>
                    <wp:effectExtent l="0" t="0" r="9525" b="5715"/>
                    <wp:wrapNone/>
                    <wp:docPr id="7" name="Vrije vorm: vorm 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38825" cy="5842635"/>
                            </a:xfrm>
                            <a:custGeom>
                              <a:avLst/>
                              <a:gdLst>
                                <a:gd name="connsiteX0" fmla="*/ 5841340 w 5841339"/>
                                <a:gd name="connsiteY0" fmla="*/ 0 h 5841720"/>
                                <a:gd name="connsiteX1" fmla="*/ 3301403 w 5841339"/>
                                <a:gd name="connsiteY1" fmla="*/ 0 h 5841720"/>
                                <a:gd name="connsiteX2" fmla="*/ 1655826 w 5841339"/>
                                <a:gd name="connsiteY2" fmla="*/ 1645666 h 5841720"/>
                                <a:gd name="connsiteX3" fmla="*/ 10268 w 5841339"/>
                                <a:gd name="connsiteY3" fmla="*/ 0 h 5841720"/>
                                <a:gd name="connsiteX4" fmla="*/ 0 w 5841339"/>
                                <a:gd name="connsiteY4" fmla="*/ 0 h 5841720"/>
                                <a:gd name="connsiteX5" fmla="*/ 0 w 5841339"/>
                                <a:gd name="connsiteY5" fmla="*/ 5841721 h 5841720"/>
                                <a:gd name="connsiteX6" fmla="*/ 5841340 w 5841339"/>
                                <a:gd name="connsiteY6" fmla="*/ 0 h 5841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5841339" h="5841720">
                                  <a:moveTo>
                                    <a:pt x="5841340" y="0"/>
                                  </a:moveTo>
                                  <a:lnTo>
                                    <a:pt x="3301403" y="0"/>
                                  </a:lnTo>
                                  <a:lnTo>
                                    <a:pt x="1655826" y="1645666"/>
                                  </a:lnTo>
                                  <a:lnTo>
                                    <a:pt x="1026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41721"/>
                                  </a:lnTo>
                                  <a:lnTo>
                                    <a:pt x="58413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85C6">
                                <a:alpha val="74902"/>
                              </a:srgbClr>
                            </a:solidFill>
                            <a:ln w="1269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ED6080" id="Vrije vorm: vorm 7" o:spid="_x0000_s1026" alt="&quot;&quot;" style="position:absolute;margin-left:0;margin-top:0;width:459.75pt;height:460.0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5841339,5841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" path="m5841340,l3301403,,1655826,1645666,10268,,,,,5841721,5841340,xe" fillcolor="#0085c6" stroked="f" strokeweight=".35264mm">
                    <v:fill opacity="49087f"/>
                    <v:stroke joinstyle="miter"/>
                    <v:path arrowok="t" o:connecttype="custom" o:connectlocs="5838826,0;3299982,0;1655113,1645924;10264,0;0,0;0,5842636;5838826,0" o:connectangles="0,0,0,0,0,0,0"/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3A1420D0" wp14:editId="313B8BC7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4614530</wp:posOffset>
                    </wp:positionV>
                    <wp:extent cx="7559675" cy="6062345"/>
                    <wp:effectExtent l="0" t="0" r="3175" b="0"/>
                    <wp:wrapNone/>
                    <wp:docPr id="3" name="Vrije vorm: vorm 3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59675" cy="6062345"/>
                            </a:xfrm>
                            <a:custGeom>
                              <a:avLst/>
                              <a:gdLst>
                                <a:gd name="connsiteX0" fmla="*/ 7558482 w 7560005"/>
                                <a:gd name="connsiteY0" fmla="*/ 2925712 h 6061176"/>
                                <a:gd name="connsiteX1" fmla="*/ 7558482 w 7560005"/>
                                <a:gd name="connsiteY1" fmla="*/ 2931071 h 6061176"/>
                                <a:gd name="connsiteX2" fmla="*/ 4627499 w 7560005"/>
                                <a:gd name="connsiteY2" fmla="*/ 0 h 6061176"/>
                                <a:gd name="connsiteX3" fmla="*/ 1696631 w 7560005"/>
                                <a:gd name="connsiteY3" fmla="*/ 2930881 h 6061176"/>
                                <a:gd name="connsiteX4" fmla="*/ 0 w 7560005"/>
                                <a:gd name="connsiteY4" fmla="*/ 2930881 h 6061176"/>
                                <a:gd name="connsiteX5" fmla="*/ 0 w 7560005"/>
                                <a:gd name="connsiteY5" fmla="*/ 6061177 h 6061176"/>
                                <a:gd name="connsiteX6" fmla="*/ 7560005 w 7560005"/>
                                <a:gd name="connsiteY6" fmla="*/ 6061177 h 6061176"/>
                                <a:gd name="connsiteX7" fmla="*/ 7560005 w 7560005"/>
                                <a:gd name="connsiteY7" fmla="*/ 2927236 h 6061176"/>
                                <a:gd name="connsiteX8" fmla="*/ 7558482 w 7560005"/>
                                <a:gd name="connsiteY8" fmla="*/ 2925712 h 60611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7560005" h="6061176">
                                  <a:moveTo>
                                    <a:pt x="7558482" y="2925712"/>
                                  </a:moveTo>
                                  <a:lnTo>
                                    <a:pt x="7558482" y="2931071"/>
                                  </a:lnTo>
                                  <a:lnTo>
                                    <a:pt x="4627499" y="0"/>
                                  </a:lnTo>
                                  <a:lnTo>
                                    <a:pt x="1696631" y="2930881"/>
                                  </a:lnTo>
                                  <a:lnTo>
                                    <a:pt x="0" y="2930881"/>
                                  </a:lnTo>
                                  <a:lnTo>
                                    <a:pt x="0" y="6061177"/>
                                  </a:lnTo>
                                  <a:lnTo>
                                    <a:pt x="7560005" y="6061177"/>
                                  </a:lnTo>
                                  <a:lnTo>
                                    <a:pt x="7560005" y="2927236"/>
                                  </a:lnTo>
                                  <a:lnTo>
                                    <a:pt x="7558482" y="29257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85C6">
                                <a:alpha val="74902"/>
                              </a:srgbClr>
                            </a:solidFill>
                            <a:ln w="1269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3408604" id="Vrije vorm: vorm 3" o:spid="_x0000_s1026" alt="&quot;&quot;" style="position:absolute;margin-left:0;margin-top:363.35pt;width:595.25pt;height:477.3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7560005,6061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" path="m7558482,2925712r,5359l4627499,,1696631,2930881,,2930881,,6061177r7560005,l7560005,2927236r-1523,-1524xe" fillcolor="#0085c6" stroked="f" strokeweight=".35264mm">
                    <v:fill opacity="49087f"/>
                    <v:stroke joinstyle="miter"/>
                    <v:path arrowok="t" o:connecttype="custom" o:connectlocs="7558152,2926276;7558152,2931636;4627297,0;1696557,2931446;0,2931446;0,6062346;7559675,6062346;7559675,2927801;7558152,2926276" o:connectangles="0,0,0,0,0,0,0,0,0"/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546E1E51" wp14:editId="1F8DFF24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7538484</wp:posOffset>
                    </wp:positionV>
                    <wp:extent cx="7559675" cy="3150870"/>
                    <wp:effectExtent l="0" t="0" r="0" b="0"/>
                    <wp:wrapNone/>
                    <wp:docPr id="25" name="Tekstvak 25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59675" cy="31508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tag w:val=""/>
                                  <w:id w:val="-138339469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BDEB212" w14:textId="77777777" w:rsidR="00513C5F" w:rsidRPr="00DC5924" w:rsidRDefault="00513C5F" w:rsidP="0005719E">
                                    <w:p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Installatiehandleiding QGIS plug-in DSO GML</w:t>
                                    </w:r>
                                  </w:p>
                                </w:sdtContent>
                              </w:sdt>
                              <w:p w14:paraId="69623746" w14:textId="77777777" w:rsidR="00513C5F" w:rsidRDefault="00513C5F" w:rsidP="0005719E">
                                <w:pPr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Geonovum</w:t>
                                </w:r>
                              </w:p>
                              <w:p w14:paraId="77EF775B" w14:textId="77777777" w:rsidR="00513C5F" w:rsidRPr="00C80C68" w:rsidRDefault="00513C5F" w:rsidP="0005719E">
                                <w:pPr>
                                  <w:spacing w:line="240" w:lineRule="auto"/>
                                  <w:ind w:left="1276" w:hanging="1276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A02FAF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Versie</w:t>
                                </w:r>
                                <w:r w:rsidRPr="00C80C68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ab/>
                                </w: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id w:val="604928301"/>
                                    <w:dataBinding w:prefixMappings="xmlns:ns0='Extra' " w:xpath="/ns0:Extra[1]/ns0:Version[1]" w:storeItemID="{755198CB-D0B1-4DBA-81DC-B5FEA28FA7F3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1.11</w:t>
                                    </w:r>
                                  </w:sdtContent>
                                </w:sdt>
                              </w:p>
                              <w:p w14:paraId="38C2D2B9" w14:textId="77777777" w:rsidR="00513C5F" w:rsidRPr="00A02FAF" w:rsidRDefault="00513C5F" w:rsidP="0005719E">
                                <w:pPr>
                                  <w:spacing w:line="240" w:lineRule="auto"/>
                                  <w:ind w:left="1276" w:hanging="1276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A02FAF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Status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ab/>
                                </w:r>
                                <w:bookmarkStart w:id="0" w:name="_Hlk106998249"/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ag w:val="ccdStatus"/>
                                    <w:id w:val="486678553"/>
                                    <w:dataBinding w:prefixMappings="xmlns:ns0='Extra' " w:xpath="/ns0:Extra[1]/ns0:Status[1]" w:storeItemID="{755198CB-D0B1-4DBA-81DC-B5FEA28FA7F3}"/>
                                    <w:comboBox w:lastValue="Definitief">
                                      <w:listItem w:displayText="concept" w:value="concept"/>
                                      <w:listItem w:displayText="definitief" w:value="definitief"/>
                                      <w:listItem w:displayText="ter consultatie" w:value="ter consultatie"/>
                                      <w:listItem w:displayText="ter vaststelling" w:value="ter vaststelling"/>
                                      <w:listItem w:displayText="werkversie" w:value="werkversie"/>
                                    </w:comboBox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Definitief</w:t>
                                    </w:r>
                                  </w:sdtContent>
                                </w:sdt>
                                <w:bookmarkEnd w:id="0"/>
                              </w:p>
                              <w:p w14:paraId="251AD601" w14:textId="77777777" w:rsidR="00513C5F" w:rsidRPr="00A02FAF" w:rsidRDefault="00513C5F" w:rsidP="0005719E">
                                <w:pPr>
                                  <w:spacing w:line="240" w:lineRule="auto"/>
                                  <w:ind w:left="1276" w:hanging="1276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A02FAF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Datum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ab/>
                                </w:r>
                                <w:sdt>
                                  <w:sdtPr>
                                    <w:rPr>
                                      <w:color w:val="D9D9D9" w:themeColor="background1" w:themeShade="D9"/>
                                      <w:sz w:val="28"/>
                                      <w:szCs w:val="28"/>
                                    </w:rPr>
                                    <w:alias w:val="Publicatiedatum"/>
                                    <w:tag w:val=""/>
                                    <w:id w:val="-153364517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2-16T00:00:00Z">
                                      <w:dateFormat w:val="d MMMM 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color w:val="D9D9D9" w:themeColor="background1" w:themeShade="D9"/>
                                        <w:sz w:val="28"/>
                                        <w:szCs w:val="28"/>
                                      </w:rPr>
                                      <w:t>16 februari 2023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036800" tIns="45720" rIns="103680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6E1E51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5" o:spid="_x0000_s1026" type="#_x0000_t202" alt="&quot;&quot;" style="position:absolute;margin-left:0;margin-top:593.6pt;width:595.25pt;height:248.1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" filled="f" stroked="f" strokeweight=".5pt">
                    <v:textbox inset="28.8mm,,28.8mm">
                      <w:txbxConten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72"/>
                              <w:szCs w:val="72"/>
                            </w:rPr>
                            <w:alias w:val="Titel"/>
                            <w:tag w:val=""/>
                            <w:id w:val="-138339469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BDEB212" w14:textId="77777777" w:rsidR="00513C5F" w:rsidRPr="00DC5924" w:rsidRDefault="00513C5F" w:rsidP="0005719E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t>Installatiehandleiding QGIS plug-in DSO GML</w:t>
                              </w:r>
                            </w:p>
                          </w:sdtContent>
                        </w:sdt>
                        <w:p w14:paraId="69623746" w14:textId="77777777" w:rsidR="00513C5F" w:rsidRDefault="00513C5F" w:rsidP="0005719E">
                          <w:pPr>
                            <w:rPr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>
                            <w:rPr>
                              <w:color w:val="FFFFFF" w:themeColor="background1"/>
                              <w:sz w:val="44"/>
                              <w:szCs w:val="44"/>
                            </w:rPr>
                            <w:t>Geonovum</w:t>
                          </w:r>
                        </w:p>
                        <w:p w14:paraId="77EF775B" w14:textId="77777777" w:rsidR="00513C5F" w:rsidRPr="00C80C68" w:rsidRDefault="00513C5F" w:rsidP="0005719E">
                          <w:pPr>
                            <w:spacing w:line="240" w:lineRule="auto"/>
                            <w:ind w:left="1276" w:hanging="1276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A02FAF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Versie</w:t>
                          </w:r>
                          <w:r w:rsidRPr="00C80C68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ab/>
                          </w:r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id w:val="604928301"/>
                              <w:dataBinding w:prefixMappings="xmlns:ns0='Extra' " w:xpath="/ns0:Extra[1]/ns0:Version[1]" w:storeItemID="{755198CB-D0B1-4DBA-81DC-B5FEA28FA7F3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1.11</w:t>
                              </w:r>
                            </w:sdtContent>
                          </w:sdt>
                        </w:p>
                        <w:p w14:paraId="38C2D2B9" w14:textId="77777777" w:rsidR="00513C5F" w:rsidRPr="00A02FAF" w:rsidRDefault="00513C5F" w:rsidP="0005719E">
                          <w:pPr>
                            <w:spacing w:line="240" w:lineRule="auto"/>
                            <w:ind w:left="1276" w:hanging="1276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A02FAF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Status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ab/>
                          </w:r>
                          <w:bookmarkStart w:id="1" w:name="_Hlk106998249"/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ag w:val="ccdStatus"/>
                              <w:id w:val="486678553"/>
                              <w:dataBinding w:prefixMappings="xmlns:ns0='Extra' " w:xpath="/ns0:Extra[1]/ns0:Status[1]" w:storeItemID="{755198CB-D0B1-4DBA-81DC-B5FEA28FA7F3}"/>
                              <w:comboBox w:lastValue="Definitief">
                                <w:listItem w:displayText="concept" w:value="concept"/>
                                <w:listItem w:displayText="definitief" w:value="definitief"/>
                                <w:listItem w:displayText="ter consultatie" w:value="ter consultatie"/>
                                <w:listItem w:displayText="ter vaststelling" w:value="ter vaststelling"/>
                                <w:listItem w:displayText="werkversie" w:value="werkversie"/>
                              </w:comboBox>
                            </w:sdtPr>
                            <w:sdtContent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Definitief</w:t>
                              </w:r>
                            </w:sdtContent>
                          </w:sdt>
                          <w:bookmarkEnd w:id="1"/>
                        </w:p>
                        <w:p w14:paraId="251AD601" w14:textId="77777777" w:rsidR="00513C5F" w:rsidRPr="00A02FAF" w:rsidRDefault="00513C5F" w:rsidP="0005719E">
                          <w:pPr>
                            <w:spacing w:line="240" w:lineRule="auto"/>
                            <w:ind w:left="1276" w:hanging="1276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A02FAF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Datum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ab/>
                          </w:r>
                          <w:sdt>
                            <w:sdtPr>
                              <w:rPr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alias w:val="Publicatiedatum"/>
                              <w:tag w:val=""/>
                              <w:id w:val="-153364517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2-16T00:00:00Z">
                                <w:dateFormat w:val="d MMMM 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color w:val="D9D9D9" w:themeColor="background1" w:themeShade="D9"/>
                                  <w:sz w:val="28"/>
                                  <w:szCs w:val="28"/>
                                </w:rPr>
                                <w:t>16 februari 2023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55043D">
            <w:rPr>
              <w:noProof/>
            </w:rPr>
            <w:drawing>
              <wp:anchor distT="0" distB="0" distL="114300" distR="114300" simplePos="0" relativeHeight="251684864" behindDoc="0" locked="0" layoutInCell="1" allowOverlap="1" wp14:anchorId="2581C945" wp14:editId="7F131096">
                <wp:simplePos x="0" y="0"/>
                <wp:positionH relativeFrom="page">
                  <wp:posOffset>4848447</wp:posOffset>
                </wp:positionH>
                <wp:positionV relativeFrom="page">
                  <wp:posOffset>1860698</wp:posOffset>
                </wp:positionV>
                <wp:extent cx="1969135" cy="1003935"/>
                <wp:effectExtent l="0" t="0" r="0" b="5715"/>
                <wp:wrapNone/>
                <wp:docPr id="26" name="ArtworkLogo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ArtworkLogo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pic:cNvPr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9135" cy="1003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FE3B453" w14:textId="77777777" w:rsidR="00513C5F" w:rsidRDefault="00513C5F" w:rsidP="00F853F8"/>
        <w:p w14:paraId="0D89CCF1" w14:textId="77777777" w:rsidR="00513C5F" w:rsidRDefault="00513C5F">
          <w:pPr>
            <w:spacing w:after="160"/>
            <w:rPr>
              <w:noProof/>
            </w:rPr>
          </w:pPr>
          <w:r>
            <w:rPr>
              <w:b/>
              <w:noProof/>
            </w:rPr>
            <w:br w:type="page"/>
          </w:r>
        </w:p>
      </w:sdtContent>
    </w:sdt>
    <w:p w14:paraId="7A87E588" w14:textId="77777777" w:rsidR="0006671D" w:rsidRPr="00513C5F" w:rsidRDefault="00000000" w:rsidP="00DC5924">
      <w:pPr>
        <w:pStyle w:val="GNKop1"/>
      </w:pPr>
      <w:fldSimple w:instr=" DOCVARIABLE  txtTOC  \* MERGEFORMAT ">
        <w:r w:rsidR="00513C5F">
          <w:t>Inhoudsopgave</w:t>
        </w:r>
      </w:fldSimple>
    </w:p>
    <w:p w14:paraId="4A7D8426" w14:textId="77777777" w:rsidR="00333926" w:rsidRPr="00513C5F" w:rsidRDefault="00333926" w:rsidP="00333926"/>
    <w:p w14:paraId="7BDD0411" w14:textId="69D8134F" w:rsidR="00F629BE" w:rsidRDefault="00333926">
      <w:pPr>
        <w:pStyle w:val="Inhopg1"/>
        <w:rPr>
          <w:rFonts w:eastAsiaTheme="minorEastAsia"/>
          <w:b w:val="0"/>
          <w:noProof/>
          <w:color w:val="auto"/>
          <w:sz w:val="22"/>
          <w:szCs w:val="22"/>
          <w:lang w:eastAsia="nl-NL"/>
        </w:rPr>
      </w:pPr>
      <w:r w:rsidRPr="00513C5F">
        <w:fldChar w:fldCharType="begin"/>
      </w:r>
      <w:r w:rsidRPr="00513C5F">
        <w:instrText xml:space="preserve"> TOC \o "1-3" \h \z \u </w:instrText>
      </w:r>
      <w:r w:rsidRPr="00513C5F">
        <w:fldChar w:fldCharType="separate"/>
      </w:r>
      <w:hyperlink w:anchor="_Toc127457202" w:history="1">
        <w:r w:rsidR="00F629BE" w:rsidRPr="00E57212">
          <w:rPr>
            <w:rStyle w:val="Hyperlink"/>
            <w:noProof/>
          </w:rPr>
          <w:t>1.</w:t>
        </w:r>
        <w:r w:rsidR="00F629BE">
          <w:rPr>
            <w:rFonts w:eastAsiaTheme="minorEastAsia"/>
            <w:b w:val="0"/>
            <w:noProof/>
            <w:color w:val="auto"/>
            <w:sz w:val="22"/>
            <w:szCs w:val="22"/>
            <w:lang w:eastAsia="nl-NL"/>
          </w:rPr>
          <w:tab/>
        </w:r>
        <w:r w:rsidR="00F629BE" w:rsidRPr="00E57212">
          <w:rPr>
            <w:rStyle w:val="Hyperlink"/>
            <w:noProof/>
          </w:rPr>
          <w:t>Inleiding</w:t>
        </w:r>
        <w:r w:rsidR="00F629BE">
          <w:rPr>
            <w:noProof/>
            <w:webHidden/>
          </w:rPr>
          <w:tab/>
        </w:r>
        <w:r w:rsidR="00F629BE">
          <w:rPr>
            <w:noProof/>
            <w:webHidden/>
          </w:rPr>
          <w:fldChar w:fldCharType="begin"/>
        </w:r>
        <w:r w:rsidR="00F629BE">
          <w:rPr>
            <w:noProof/>
            <w:webHidden/>
          </w:rPr>
          <w:instrText xml:space="preserve"> PAGEREF _Toc127457202 \h </w:instrText>
        </w:r>
        <w:r w:rsidR="00F629BE">
          <w:rPr>
            <w:noProof/>
            <w:webHidden/>
          </w:rPr>
        </w:r>
        <w:r w:rsidR="00F629BE">
          <w:rPr>
            <w:noProof/>
            <w:webHidden/>
          </w:rPr>
          <w:fldChar w:fldCharType="separate"/>
        </w:r>
        <w:r w:rsidR="00957FF8">
          <w:rPr>
            <w:noProof/>
            <w:webHidden/>
          </w:rPr>
          <w:t>2</w:t>
        </w:r>
        <w:r w:rsidR="00F629BE">
          <w:rPr>
            <w:noProof/>
            <w:webHidden/>
          </w:rPr>
          <w:fldChar w:fldCharType="end"/>
        </w:r>
      </w:hyperlink>
    </w:p>
    <w:p w14:paraId="68F206AB" w14:textId="4BC16AF1" w:rsidR="00F629BE" w:rsidRDefault="00000000">
      <w:pPr>
        <w:pStyle w:val="Inhopg1"/>
        <w:rPr>
          <w:rFonts w:eastAsiaTheme="minorEastAsia"/>
          <w:b w:val="0"/>
          <w:noProof/>
          <w:color w:val="auto"/>
          <w:sz w:val="22"/>
          <w:szCs w:val="22"/>
          <w:lang w:eastAsia="nl-NL"/>
        </w:rPr>
      </w:pPr>
      <w:hyperlink w:anchor="_Toc127457203" w:history="1">
        <w:r w:rsidR="00F629BE" w:rsidRPr="00E57212">
          <w:rPr>
            <w:rStyle w:val="Hyperlink"/>
            <w:noProof/>
          </w:rPr>
          <w:t>2.</w:t>
        </w:r>
        <w:r w:rsidR="00F629BE">
          <w:rPr>
            <w:rFonts w:eastAsiaTheme="minorEastAsia"/>
            <w:b w:val="0"/>
            <w:noProof/>
            <w:color w:val="auto"/>
            <w:sz w:val="22"/>
            <w:szCs w:val="22"/>
            <w:lang w:eastAsia="nl-NL"/>
          </w:rPr>
          <w:tab/>
        </w:r>
        <w:r w:rsidR="00F629BE" w:rsidRPr="00E57212">
          <w:rPr>
            <w:rStyle w:val="Hyperlink"/>
            <w:noProof/>
          </w:rPr>
          <w:t>Installatie Google File System voor GIO’s</w:t>
        </w:r>
        <w:r w:rsidR="00F629BE">
          <w:rPr>
            <w:noProof/>
            <w:webHidden/>
          </w:rPr>
          <w:tab/>
        </w:r>
        <w:r w:rsidR="00F629BE">
          <w:rPr>
            <w:noProof/>
            <w:webHidden/>
          </w:rPr>
          <w:fldChar w:fldCharType="begin"/>
        </w:r>
        <w:r w:rsidR="00F629BE">
          <w:rPr>
            <w:noProof/>
            <w:webHidden/>
          </w:rPr>
          <w:instrText xml:space="preserve"> PAGEREF _Toc127457203 \h </w:instrText>
        </w:r>
        <w:r w:rsidR="00F629BE">
          <w:rPr>
            <w:noProof/>
            <w:webHidden/>
          </w:rPr>
        </w:r>
        <w:r w:rsidR="00F629BE">
          <w:rPr>
            <w:noProof/>
            <w:webHidden/>
          </w:rPr>
          <w:fldChar w:fldCharType="separate"/>
        </w:r>
        <w:r w:rsidR="00957FF8">
          <w:rPr>
            <w:noProof/>
            <w:webHidden/>
          </w:rPr>
          <w:t>3</w:t>
        </w:r>
        <w:r w:rsidR="00F629BE">
          <w:rPr>
            <w:noProof/>
            <w:webHidden/>
          </w:rPr>
          <w:fldChar w:fldCharType="end"/>
        </w:r>
      </w:hyperlink>
    </w:p>
    <w:p w14:paraId="27F6D020" w14:textId="1CBC225B" w:rsidR="00F629BE" w:rsidRDefault="00000000">
      <w:pPr>
        <w:pStyle w:val="Inhopg1"/>
        <w:rPr>
          <w:rFonts w:eastAsiaTheme="minorEastAsia"/>
          <w:b w:val="0"/>
          <w:noProof/>
          <w:color w:val="auto"/>
          <w:sz w:val="22"/>
          <w:szCs w:val="22"/>
          <w:lang w:eastAsia="nl-NL"/>
        </w:rPr>
      </w:pPr>
      <w:hyperlink w:anchor="_Toc127457204" w:history="1">
        <w:r w:rsidR="00F629BE" w:rsidRPr="00E57212">
          <w:rPr>
            <w:rStyle w:val="Hyperlink"/>
            <w:noProof/>
          </w:rPr>
          <w:t>3.</w:t>
        </w:r>
        <w:r w:rsidR="00F629BE">
          <w:rPr>
            <w:rFonts w:eastAsiaTheme="minorEastAsia"/>
            <w:b w:val="0"/>
            <w:noProof/>
            <w:color w:val="auto"/>
            <w:sz w:val="22"/>
            <w:szCs w:val="22"/>
            <w:lang w:eastAsia="nl-NL"/>
          </w:rPr>
          <w:tab/>
        </w:r>
        <w:r w:rsidR="00F629BE" w:rsidRPr="00E57212">
          <w:rPr>
            <w:rStyle w:val="Hyperlink"/>
            <w:noProof/>
          </w:rPr>
          <w:t>Voorbereiding installatie Plug-in</w:t>
        </w:r>
        <w:r w:rsidR="00F629BE">
          <w:rPr>
            <w:noProof/>
            <w:webHidden/>
          </w:rPr>
          <w:tab/>
        </w:r>
        <w:r w:rsidR="00F629BE">
          <w:rPr>
            <w:noProof/>
            <w:webHidden/>
          </w:rPr>
          <w:fldChar w:fldCharType="begin"/>
        </w:r>
        <w:r w:rsidR="00F629BE">
          <w:rPr>
            <w:noProof/>
            <w:webHidden/>
          </w:rPr>
          <w:instrText xml:space="preserve"> PAGEREF _Toc127457204 \h </w:instrText>
        </w:r>
        <w:r w:rsidR="00F629BE">
          <w:rPr>
            <w:noProof/>
            <w:webHidden/>
          </w:rPr>
        </w:r>
        <w:r w:rsidR="00F629BE">
          <w:rPr>
            <w:noProof/>
            <w:webHidden/>
          </w:rPr>
          <w:fldChar w:fldCharType="separate"/>
        </w:r>
        <w:r w:rsidR="00957FF8">
          <w:rPr>
            <w:noProof/>
            <w:webHidden/>
          </w:rPr>
          <w:t>4</w:t>
        </w:r>
        <w:r w:rsidR="00F629BE">
          <w:rPr>
            <w:noProof/>
            <w:webHidden/>
          </w:rPr>
          <w:fldChar w:fldCharType="end"/>
        </w:r>
      </w:hyperlink>
    </w:p>
    <w:p w14:paraId="429B14B8" w14:textId="31DF4B91" w:rsidR="00F629BE" w:rsidRDefault="00000000">
      <w:pPr>
        <w:pStyle w:val="Inhopg1"/>
        <w:rPr>
          <w:rFonts w:eastAsiaTheme="minorEastAsia"/>
          <w:b w:val="0"/>
          <w:noProof/>
          <w:color w:val="auto"/>
          <w:sz w:val="22"/>
          <w:szCs w:val="22"/>
          <w:lang w:eastAsia="nl-NL"/>
        </w:rPr>
      </w:pPr>
      <w:hyperlink w:anchor="_Toc127457205" w:history="1">
        <w:r w:rsidR="00F629BE" w:rsidRPr="00E57212">
          <w:rPr>
            <w:rStyle w:val="Hyperlink"/>
            <w:noProof/>
          </w:rPr>
          <w:t>4.</w:t>
        </w:r>
        <w:r w:rsidR="00F629BE">
          <w:rPr>
            <w:rFonts w:eastAsiaTheme="minorEastAsia"/>
            <w:b w:val="0"/>
            <w:noProof/>
            <w:color w:val="auto"/>
            <w:sz w:val="22"/>
            <w:szCs w:val="22"/>
            <w:lang w:eastAsia="nl-NL"/>
          </w:rPr>
          <w:tab/>
        </w:r>
        <w:r w:rsidR="00F629BE" w:rsidRPr="00E57212">
          <w:rPr>
            <w:rStyle w:val="Hyperlink"/>
            <w:noProof/>
          </w:rPr>
          <w:t>Installatie in de QGIS Plug-in manager</w:t>
        </w:r>
        <w:r w:rsidR="00F629BE">
          <w:rPr>
            <w:noProof/>
            <w:webHidden/>
          </w:rPr>
          <w:tab/>
        </w:r>
        <w:r w:rsidR="00F629BE">
          <w:rPr>
            <w:noProof/>
            <w:webHidden/>
          </w:rPr>
          <w:fldChar w:fldCharType="begin"/>
        </w:r>
        <w:r w:rsidR="00F629BE">
          <w:rPr>
            <w:noProof/>
            <w:webHidden/>
          </w:rPr>
          <w:instrText xml:space="preserve"> PAGEREF _Toc127457205 \h </w:instrText>
        </w:r>
        <w:r w:rsidR="00F629BE">
          <w:rPr>
            <w:noProof/>
            <w:webHidden/>
          </w:rPr>
        </w:r>
        <w:r w:rsidR="00F629BE">
          <w:rPr>
            <w:noProof/>
            <w:webHidden/>
          </w:rPr>
          <w:fldChar w:fldCharType="separate"/>
        </w:r>
        <w:r w:rsidR="00957FF8">
          <w:rPr>
            <w:noProof/>
            <w:webHidden/>
          </w:rPr>
          <w:t>5</w:t>
        </w:r>
        <w:r w:rsidR="00F629BE">
          <w:rPr>
            <w:noProof/>
            <w:webHidden/>
          </w:rPr>
          <w:fldChar w:fldCharType="end"/>
        </w:r>
      </w:hyperlink>
    </w:p>
    <w:p w14:paraId="5276C06B" w14:textId="115BF4FD" w:rsidR="00F629BE" w:rsidRDefault="00000000">
      <w:pPr>
        <w:pStyle w:val="Inhopg1"/>
        <w:rPr>
          <w:rFonts w:eastAsiaTheme="minorEastAsia"/>
          <w:b w:val="0"/>
          <w:noProof/>
          <w:color w:val="auto"/>
          <w:sz w:val="22"/>
          <w:szCs w:val="22"/>
          <w:lang w:eastAsia="nl-NL"/>
        </w:rPr>
      </w:pPr>
      <w:hyperlink w:anchor="_Toc127457206" w:history="1">
        <w:r w:rsidR="00F629BE" w:rsidRPr="00E57212">
          <w:rPr>
            <w:rStyle w:val="Hyperlink"/>
            <w:noProof/>
          </w:rPr>
          <w:t>5.</w:t>
        </w:r>
        <w:r w:rsidR="00F629BE">
          <w:rPr>
            <w:rFonts w:eastAsiaTheme="minorEastAsia"/>
            <w:b w:val="0"/>
            <w:noProof/>
            <w:color w:val="auto"/>
            <w:sz w:val="22"/>
            <w:szCs w:val="22"/>
            <w:lang w:eastAsia="nl-NL"/>
          </w:rPr>
          <w:tab/>
        </w:r>
        <w:r w:rsidR="00F629BE" w:rsidRPr="00E57212">
          <w:rPr>
            <w:rStyle w:val="Hyperlink"/>
            <w:noProof/>
          </w:rPr>
          <w:t>Gebruik van de Plug-in</w:t>
        </w:r>
        <w:r w:rsidR="00F629BE">
          <w:rPr>
            <w:noProof/>
            <w:webHidden/>
          </w:rPr>
          <w:tab/>
        </w:r>
        <w:r w:rsidR="00F629BE">
          <w:rPr>
            <w:noProof/>
            <w:webHidden/>
          </w:rPr>
          <w:fldChar w:fldCharType="begin"/>
        </w:r>
        <w:r w:rsidR="00F629BE">
          <w:rPr>
            <w:noProof/>
            <w:webHidden/>
          </w:rPr>
          <w:instrText xml:space="preserve"> PAGEREF _Toc127457206 \h </w:instrText>
        </w:r>
        <w:r w:rsidR="00F629BE">
          <w:rPr>
            <w:noProof/>
            <w:webHidden/>
          </w:rPr>
        </w:r>
        <w:r w:rsidR="00F629BE">
          <w:rPr>
            <w:noProof/>
            <w:webHidden/>
          </w:rPr>
          <w:fldChar w:fldCharType="separate"/>
        </w:r>
        <w:r w:rsidR="00957FF8">
          <w:rPr>
            <w:noProof/>
            <w:webHidden/>
          </w:rPr>
          <w:t>6</w:t>
        </w:r>
        <w:r w:rsidR="00F629BE">
          <w:rPr>
            <w:noProof/>
            <w:webHidden/>
          </w:rPr>
          <w:fldChar w:fldCharType="end"/>
        </w:r>
      </w:hyperlink>
    </w:p>
    <w:p w14:paraId="3A68C17C" w14:textId="30C0A017" w:rsidR="00333926" w:rsidRPr="00513C5F" w:rsidRDefault="00333926" w:rsidP="00333926">
      <w:r w:rsidRPr="00513C5F">
        <w:fldChar w:fldCharType="end"/>
      </w:r>
    </w:p>
    <w:p w14:paraId="5FD37A5A" w14:textId="77777777" w:rsidR="00DC5924" w:rsidRPr="00513C5F" w:rsidRDefault="00DC5924">
      <w:pPr>
        <w:spacing w:after="160"/>
      </w:pPr>
      <w:r w:rsidRPr="00513C5F">
        <w:br w:type="page"/>
      </w:r>
    </w:p>
    <w:p w14:paraId="4F09B366" w14:textId="77777777" w:rsidR="00DC5924" w:rsidRPr="00513C5F" w:rsidRDefault="00DC5924" w:rsidP="00DC5924">
      <w:pPr>
        <w:pStyle w:val="Kop1"/>
      </w:pPr>
      <w:bookmarkStart w:id="2" w:name="_Toc127457202"/>
      <w:r w:rsidRPr="00513C5F">
        <w:lastRenderedPageBreak/>
        <w:t>Inleiding</w:t>
      </w:r>
      <w:bookmarkEnd w:id="2"/>
    </w:p>
    <w:p w14:paraId="42342EB0" w14:textId="77777777" w:rsidR="00513C5F" w:rsidRDefault="00513C5F" w:rsidP="00513C5F">
      <w:pPr>
        <w:rPr>
          <w:noProof/>
        </w:rPr>
      </w:pPr>
      <w:bookmarkStart w:id="3" w:name="_Toc104996325"/>
      <w:r>
        <w:rPr>
          <w:noProof/>
        </w:rPr>
        <w:t>Deze Installatiehandleiding is gebaseerd op versie 1.3.0 van de STOP standaard en versie 1.1 van de plug-in.</w:t>
      </w:r>
    </w:p>
    <w:p w14:paraId="66EFFF96" w14:textId="77777777" w:rsidR="00513C5F" w:rsidRDefault="00513C5F" w:rsidP="00513C5F">
      <w:pPr>
        <w:rPr>
          <w:noProof/>
        </w:rPr>
      </w:pPr>
    </w:p>
    <w:p w14:paraId="202CFBAE" w14:textId="77777777" w:rsidR="00513C5F" w:rsidRDefault="00513C5F" w:rsidP="00513C5F">
      <w:pPr>
        <w:rPr>
          <w:noProof/>
        </w:rPr>
      </w:pPr>
      <w:r>
        <w:rPr>
          <w:noProof/>
        </w:rPr>
        <w:t>Uitgangspunten voor het installeren van de plug-in:</w:t>
      </w:r>
    </w:p>
    <w:p w14:paraId="78C0020C" w14:textId="77777777" w:rsidR="00513C5F" w:rsidRDefault="00513C5F" w:rsidP="00513C5F">
      <w:pPr>
        <w:pStyle w:val="Lijstalinea"/>
        <w:numPr>
          <w:ilvl w:val="0"/>
          <w:numId w:val="11"/>
        </w:numPr>
        <w:rPr>
          <w:noProof/>
        </w:rPr>
      </w:pPr>
      <w:r>
        <w:rPr>
          <w:noProof/>
        </w:rPr>
        <w:t>Versie 3.18 of later van QGIS is geïnstalleerd.</w:t>
      </w:r>
    </w:p>
    <w:p w14:paraId="791B7D44" w14:textId="77777777" w:rsidR="00513C5F" w:rsidRDefault="00513C5F" w:rsidP="00513C5F">
      <w:pPr>
        <w:pStyle w:val="Lijstalinea"/>
        <w:numPr>
          <w:ilvl w:val="0"/>
          <w:numId w:val="11"/>
        </w:numPr>
        <w:rPr>
          <w:noProof/>
        </w:rPr>
      </w:pPr>
      <w:r>
        <w:rPr>
          <w:noProof/>
        </w:rPr>
        <w:t>Toegang tot de ‘GitHub / Geonovum / dso_gio_qgis_plugin’ repository of het via de GeoNovum website geleverde zip-bestand waarin de plug-in, documentatie en supportbestanden te vinden zijn.</w:t>
      </w:r>
    </w:p>
    <w:p w14:paraId="2EA1A419" w14:textId="77777777" w:rsidR="00D95967" w:rsidRDefault="00D95967" w:rsidP="00513C5F">
      <w:pPr>
        <w:rPr>
          <w:noProof/>
        </w:rPr>
      </w:pPr>
    </w:p>
    <w:p w14:paraId="4E1479FB" w14:textId="77777777" w:rsidR="00F629BE" w:rsidRDefault="00F629BE">
      <w:pPr>
        <w:spacing w:after="160"/>
        <w:rPr>
          <w:rFonts w:asciiTheme="majorHAnsi" w:eastAsiaTheme="majorEastAsia" w:hAnsiTheme="majorHAnsi" w:cstheme="majorBidi"/>
          <w:b/>
          <w:noProof/>
          <w:color w:val="0085C6" w:themeColor="accent3"/>
          <w:sz w:val="44"/>
          <w:szCs w:val="32"/>
        </w:rPr>
      </w:pPr>
      <w:r>
        <w:rPr>
          <w:noProof/>
        </w:rPr>
        <w:br w:type="page"/>
      </w:r>
    </w:p>
    <w:p w14:paraId="0A211971" w14:textId="41D972C3" w:rsidR="00D95967" w:rsidRDefault="00D95967" w:rsidP="00D95967">
      <w:pPr>
        <w:pStyle w:val="Kop1"/>
        <w:rPr>
          <w:noProof/>
        </w:rPr>
      </w:pPr>
      <w:bookmarkStart w:id="4" w:name="_Toc127457203"/>
      <w:r>
        <w:rPr>
          <w:noProof/>
        </w:rPr>
        <w:lastRenderedPageBreak/>
        <w:t>Installatie Google File System voor GIO’s</w:t>
      </w:r>
      <w:bookmarkEnd w:id="4"/>
    </w:p>
    <w:p w14:paraId="32D9CD08" w14:textId="653FCF0C" w:rsidR="005611A1" w:rsidRDefault="005611A1" w:rsidP="00513C5F">
      <w:pPr>
        <w:rPr>
          <w:noProof/>
        </w:rPr>
      </w:pPr>
      <w:r>
        <w:rPr>
          <w:noProof/>
        </w:rPr>
        <w:t xml:space="preserve">QGIS biedt niet voor alle typen polygonen die voor kunnen komen in een GML ondersteuning. De GML’s die gebruiken worden in GIO’s zijn daardoor niet altijd </w:t>
      </w:r>
      <w:r w:rsidR="00F629BE">
        <w:rPr>
          <w:noProof/>
        </w:rPr>
        <w:t xml:space="preserve">direkt </w:t>
      </w:r>
      <w:r>
        <w:rPr>
          <w:noProof/>
        </w:rPr>
        <w:t xml:space="preserve">in QGIS </w:t>
      </w:r>
      <w:r w:rsidR="00F629BE">
        <w:rPr>
          <w:noProof/>
        </w:rPr>
        <w:t>bruikbaar</w:t>
      </w:r>
      <w:r>
        <w:rPr>
          <w:noProof/>
        </w:rPr>
        <w:t xml:space="preserve">. Om ze wél zichtbaar en bruikbaar te maken (in ieder geval voor het RD stelsel) dient aan QGIS een .gfs (Google File System) bestand toegevoegd te worden voor het RD stelsel. </w:t>
      </w:r>
    </w:p>
    <w:p w14:paraId="689B8299" w14:textId="77777777" w:rsidR="005611A1" w:rsidRDefault="005611A1" w:rsidP="00513C5F">
      <w:pPr>
        <w:rPr>
          <w:noProof/>
        </w:rPr>
      </w:pPr>
    </w:p>
    <w:p w14:paraId="30EE077E" w14:textId="77777777" w:rsidR="005611A1" w:rsidRDefault="005611A1" w:rsidP="005611A1">
      <w:pPr>
        <w:rPr>
          <w:noProof/>
        </w:rPr>
      </w:pPr>
      <w:r>
        <w:rPr>
          <w:noProof/>
        </w:rPr>
        <w:t>Open op GitHub de repository ‘GitHub / Geonovum / dso_gio_qgis_plugin’ en blader daarin naar de directory “GIO_gml”. Selecteer het bestand “</w:t>
      </w:r>
      <w:r w:rsidRPr="005611A1">
        <w:rPr>
          <w:noProof/>
        </w:rPr>
        <w:t>GIO_gml_Locatie_RDNew</w:t>
      </w:r>
      <w:r>
        <w:rPr>
          <w:noProof/>
        </w:rPr>
        <w:t>.gfs” en kopiëer deze.</w:t>
      </w:r>
    </w:p>
    <w:p w14:paraId="36A2336F" w14:textId="77777777" w:rsidR="005611A1" w:rsidRDefault="005611A1" w:rsidP="00513C5F">
      <w:pPr>
        <w:rPr>
          <w:noProof/>
        </w:rPr>
      </w:pPr>
    </w:p>
    <w:p w14:paraId="079BE7D1" w14:textId="77777777" w:rsidR="005611A1" w:rsidRDefault="005611A1" w:rsidP="005611A1">
      <w:pPr>
        <w:rPr>
          <w:noProof/>
        </w:rPr>
      </w:pPr>
      <w:r>
        <w:rPr>
          <w:noProof/>
        </w:rPr>
        <w:t>Ga vervolgens naar de eigen computer, en blader naar “</w:t>
      </w:r>
      <w:r w:rsidRPr="004D14E3">
        <w:rPr>
          <w:noProof/>
        </w:rPr>
        <w:t>C:\</w:t>
      </w:r>
      <w:r>
        <w:rPr>
          <w:noProof/>
        </w:rPr>
        <w:t>Program Files</w:t>
      </w:r>
      <w:r w:rsidRPr="004D14E3">
        <w:rPr>
          <w:noProof/>
        </w:rPr>
        <w:t>\</w:t>
      </w:r>
      <w:r>
        <w:rPr>
          <w:noProof/>
        </w:rPr>
        <w:t>&lt;QGIS installatie directory&gt;</w:t>
      </w:r>
      <w:r w:rsidRPr="004D14E3">
        <w:rPr>
          <w:noProof/>
        </w:rPr>
        <w:t>\</w:t>
      </w:r>
      <w:r>
        <w:rPr>
          <w:noProof/>
        </w:rPr>
        <w:t>apps\gdal\share\</w:t>
      </w:r>
      <w:r w:rsidR="00F0615B">
        <w:rPr>
          <w:noProof/>
        </w:rPr>
        <w:t>gdal</w:t>
      </w:r>
      <w:r>
        <w:rPr>
          <w:noProof/>
        </w:rPr>
        <w:t>”. Plak hierin het .gfs-bestand dat eerder uit de repository gekopiëerd is.</w:t>
      </w:r>
    </w:p>
    <w:p w14:paraId="03190323" w14:textId="77777777" w:rsidR="00F0615B" w:rsidRDefault="00F0615B" w:rsidP="005611A1">
      <w:pPr>
        <w:rPr>
          <w:noProof/>
        </w:rPr>
      </w:pPr>
    </w:p>
    <w:p w14:paraId="719A10C1" w14:textId="266D75B4" w:rsidR="00F0615B" w:rsidRDefault="00F0615B" w:rsidP="005611A1">
      <w:pPr>
        <w:rPr>
          <w:noProof/>
        </w:rPr>
      </w:pPr>
      <w:r>
        <w:rPr>
          <w:noProof/>
        </w:rPr>
        <w:t xml:space="preserve">In deze zelfde directory </w:t>
      </w:r>
      <w:r w:rsidR="00F629BE">
        <w:rPr>
          <w:noProof/>
        </w:rPr>
        <w:t>is</w:t>
      </w:r>
      <w:r>
        <w:rPr>
          <w:noProof/>
        </w:rPr>
        <w:t xml:space="preserve"> ook het bestand </w:t>
      </w:r>
      <w:r w:rsidR="009A237E">
        <w:rPr>
          <w:noProof/>
        </w:rPr>
        <w:t>gml_registry.xml</w:t>
      </w:r>
      <w:r w:rsidR="00F629BE">
        <w:rPr>
          <w:noProof/>
        </w:rPr>
        <w:t xml:space="preserve"> te vinden</w:t>
      </w:r>
      <w:r w:rsidR="009A237E">
        <w:rPr>
          <w:noProof/>
        </w:rPr>
        <w:t xml:space="preserve">. Open dit bestand met Notepad of een XML editor en </w:t>
      </w:r>
      <w:r w:rsidR="00B87CEC">
        <w:rPr>
          <w:noProof/>
        </w:rPr>
        <w:t>zie dat er diverse “namespaces” toegevoegd zijn. V</w:t>
      </w:r>
      <w:r w:rsidR="009A237E">
        <w:rPr>
          <w:noProof/>
        </w:rPr>
        <w:t>oeg h</w:t>
      </w:r>
      <w:r w:rsidR="00B87CEC">
        <w:rPr>
          <w:noProof/>
        </w:rPr>
        <w:t>ieraan de</w:t>
      </w:r>
      <w:r w:rsidR="009A237E">
        <w:rPr>
          <w:noProof/>
        </w:rPr>
        <w:t xml:space="preserve"> volgende </w:t>
      </w:r>
      <w:r w:rsidR="00B87CEC">
        <w:rPr>
          <w:noProof/>
        </w:rPr>
        <w:t xml:space="preserve">namespace </w:t>
      </w:r>
      <w:r w:rsidR="00F629BE">
        <w:rPr>
          <w:noProof/>
        </w:rPr>
        <w:t xml:space="preserve">definitie </w:t>
      </w:r>
      <w:r w:rsidR="009A237E">
        <w:rPr>
          <w:noProof/>
        </w:rPr>
        <w:t>toe</w:t>
      </w:r>
      <w:r w:rsidR="00B87CEC">
        <w:rPr>
          <w:noProof/>
        </w:rPr>
        <w:t xml:space="preserve"> door deze te kopiëren en in het bestand te plakken</w:t>
      </w:r>
      <w:r w:rsidR="009A237E">
        <w:rPr>
          <w:noProof/>
        </w:rPr>
        <w:t>:</w:t>
      </w:r>
    </w:p>
    <w:p w14:paraId="2C856218" w14:textId="59EB4A2B" w:rsidR="00F629BE" w:rsidRDefault="00F629BE" w:rsidP="00B87CEC">
      <w:pPr>
        <w:rPr>
          <w:noProof/>
          <w:color w:val="auto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8C066D" wp14:editId="3433CA02">
                <wp:simplePos x="0" y="0"/>
                <wp:positionH relativeFrom="column">
                  <wp:posOffset>-535305</wp:posOffset>
                </wp:positionH>
                <wp:positionV relativeFrom="paragraph">
                  <wp:posOffset>146050</wp:posOffset>
                </wp:positionV>
                <wp:extent cx="6261100" cy="723900"/>
                <wp:effectExtent l="0" t="0" r="25400" b="1905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B13F9" w14:textId="77777777" w:rsidR="00B87CEC" w:rsidRPr="00B87CEC" w:rsidRDefault="00B87CEC" w:rsidP="00B87CE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7CEC">
                              <w:rPr>
                                <w:sz w:val="18"/>
                                <w:szCs w:val="18"/>
                              </w:rPr>
                              <w:tab/>
                              <w:t xml:space="preserve">&lt;!-- Toevoeging voor leesbaar maken van </w:t>
                            </w:r>
                            <w:proofErr w:type="spellStart"/>
                            <w:r w:rsidRPr="00B87CEC">
                              <w:rPr>
                                <w:sz w:val="18"/>
                                <w:szCs w:val="18"/>
                              </w:rPr>
                              <w:t>GML's</w:t>
                            </w:r>
                            <w:proofErr w:type="spellEnd"/>
                            <w:r w:rsidRPr="00B87CEC">
                              <w:rPr>
                                <w:sz w:val="18"/>
                                <w:szCs w:val="18"/>
                              </w:rPr>
                              <w:t xml:space="preserve"> in </w:t>
                            </w:r>
                            <w:proofErr w:type="spellStart"/>
                            <w:r w:rsidRPr="00B87CEC">
                              <w:rPr>
                                <w:sz w:val="18"/>
                                <w:szCs w:val="18"/>
                              </w:rPr>
                              <w:t>GIO's</w:t>
                            </w:r>
                            <w:proofErr w:type="spellEnd"/>
                            <w:r w:rsidRPr="00B87CEC">
                              <w:rPr>
                                <w:sz w:val="18"/>
                                <w:szCs w:val="18"/>
                              </w:rPr>
                              <w:t xml:space="preserve"> --&gt;</w:t>
                            </w:r>
                          </w:p>
                          <w:p w14:paraId="117A0935" w14:textId="77777777" w:rsidR="00B87CEC" w:rsidRPr="00B87CEC" w:rsidRDefault="00B87CEC" w:rsidP="00B87CE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7CEC">
                              <w:rPr>
                                <w:sz w:val="18"/>
                                <w:szCs w:val="18"/>
                              </w:rPr>
                              <w:tab/>
                              <w:t>&lt;</w:t>
                            </w:r>
                            <w:proofErr w:type="spellStart"/>
                            <w:r w:rsidRPr="00B87CEC">
                              <w:rPr>
                                <w:sz w:val="18"/>
                                <w:szCs w:val="18"/>
                              </w:rPr>
                              <w:t>namespace</w:t>
                            </w:r>
                            <w:proofErr w:type="spellEnd"/>
                            <w:r w:rsidRPr="00B87CEC">
                              <w:rPr>
                                <w:sz w:val="18"/>
                                <w:szCs w:val="18"/>
                              </w:rPr>
                              <w:t xml:space="preserve"> prefix="</w:t>
                            </w:r>
                            <w:proofErr w:type="spellStart"/>
                            <w:r w:rsidRPr="00B87CEC">
                              <w:rPr>
                                <w:sz w:val="18"/>
                                <w:szCs w:val="18"/>
                              </w:rPr>
                              <w:t>geo</w:t>
                            </w:r>
                            <w:proofErr w:type="spellEnd"/>
                            <w:r w:rsidRPr="00B87CEC">
                              <w:rPr>
                                <w:sz w:val="18"/>
                                <w:szCs w:val="18"/>
                              </w:rPr>
                              <w:t xml:space="preserve">" </w:t>
                            </w:r>
                            <w:proofErr w:type="spellStart"/>
                            <w:r w:rsidRPr="00B87CEC">
                              <w:rPr>
                                <w:sz w:val="18"/>
                                <w:szCs w:val="18"/>
                              </w:rPr>
                              <w:t>uri</w:t>
                            </w:r>
                            <w:proofErr w:type="spellEnd"/>
                            <w:r w:rsidRPr="00B87CEC">
                              <w:rPr>
                                <w:sz w:val="18"/>
                                <w:szCs w:val="18"/>
                              </w:rPr>
                              <w:t xml:space="preserve">="https://standaarden.overheid.nl/stop/imop/geo/" </w:t>
                            </w:r>
                            <w:proofErr w:type="spellStart"/>
                            <w:r w:rsidRPr="00B87CEC">
                              <w:rPr>
                                <w:sz w:val="18"/>
                                <w:szCs w:val="18"/>
                              </w:rPr>
                              <w:t>useGlobalSRSName</w:t>
                            </w:r>
                            <w:proofErr w:type="spellEnd"/>
                            <w:r w:rsidRPr="00B87CEC">
                              <w:rPr>
                                <w:sz w:val="18"/>
                                <w:szCs w:val="18"/>
                              </w:rPr>
                              <w:t>="</w:t>
                            </w:r>
                            <w:proofErr w:type="spellStart"/>
                            <w:r w:rsidRPr="00B87CEC">
                              <w:rPr>
                                <w:sz w:val="18"/>
                                <w:szCs w:val="18"/>
                              </w:rPr>
                              <w:t>true</w:t>
                            </w:r>
                            <w:proofErr w:type="spellEnd"/>
                            <w:r w:rsidRPr="00B87CEC">
                              <w:rPr>
                                <w:sz w:val="18"/>
                                <w:szCs w:val="18"/>
                              </w:rPr>
                              <w:t>"&gt;</w:t>
                            </w:r>
                          </w:p>
                          <w:p w14:paraId="11BFF040" w14:textId="77777777" w:rsidR="00B87CEC" w:rsidRPr="00B87CEC" w:rsidRDefault="00B87CEC" w:rsidP="00B87CE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7CE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B87CEC">
                              <w:rPr>
                                <w:sz w:val="18"/>
                                <w:szCs w:val="18"/>
                              </w:rPr>
                              <w:tab/>
                              <w:t>&lt;</w:t>
                            </w:r>
                            <w:proofErr w:type="spellStart"/>
                            <w:r w:rsidRPr="00B87CEC">
                              <w:rPr>
                                <w:sz w:val="18"/>
                                <w:szCs w:val="18"/>
                              </w:rPr>
                              <w:t>featureType</w:t>
                            </w:r>
                            <w:proofErr w:type="spellEnd"/>
                            <w:r w:rsidRPr="00B87CE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87CEC">
                              <w:rPr>
                                <w:sz w:val="18"/>
                                <w:szCs w:val="18"/>
                              </w:rPr>
                              <w:t>elementName</w:t>
                            </w:r>
                            <w:proofErr w:type="spellEnd"/>
                            <w:r w:rsidRPr="00B87CEC">
                              <w:rPr>
                                <w:sz w:val="18"/>
                                <w:szCs w:val="18"/>
                              </w:rPr>
                              <w:t xml:space="preserve">="Locatie" </w:t>
                            </w:r>
                            <w:proofErr w:type="spellStart"/>
                            <w:r w:rsidRPr="00B87CEC">
                              <w:rPr>
                                <w:sz w:val="18"/>
                                <w:szCs w:val="18"/>
                              </w:rPr>
                              <w:t>gfsSchemaLocation</w:t>
                            </w:r>
                            <w:proofErr w:type="spellEnd"/>
                            <w:r w:rsidRPr="00B87CEC">
                              <w:rPr>
                                <w:sz w:val="18"/>
                                <w:szCs w:val="18"/>
                              </w:rPr>
                              <w:t>="</w:t>
                            </w:r>
                            <w:proofErr w:type="spellStart"/>
                            <w:r w:rsidRPr="00B87CEC">
                              <w:rPr>
                                <w:sz w:val="18"/>
                                <w:szCs w:val="18"/>
                              </w:rPr>
                              <w:t>GIO_gml_Locatie_RDNew.gfs</w:t>
                            </w:r>
                            <w:proofErr w:type="spellEnd"/>
                            <w:r w:rsidRPr="00B87CEC">
                              <w:rPr>
                                <w:sz w:val="18"/>
                                <w:szCs w:val="18"/>
                              </w:rPr>
                              <w:t>"/&gt;</w:t>
                            </w:r>
                          </w:p>
                          <w:p w14:paraId="0B70915C" w14:textId="77777777" w:rsidR="00B87CEC" w:rsidRPr="00B87CEC" w:rsidRDefault="00B87CEC" w:rsidP="00B87CE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7CEC">
                              <w:rPr>
                                <w:sz w:val="18"/>
                                <w:szCs w:val="18"/>
                              </w:rPr>
                              <w:tab/>
                              <w:t>&lt;/</w:t>
                            </w:r>
                            <w:proofErr w:type="spellStart"/>
                            <w:r w:rsidRPr="00B87CEC">
                              <w:rPr>
                                <w:sz w:val="18"/>
                                <w:szCs w:val="18"/>
                              </w:rPr>
                              <w:t>namespace</w:t>
                            </w:r>
                            <w:proofErr w:type="spellEnd"/>
                            <w:r w:rsidRPr="00B87CEC">
                              <w:rPr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C066D" id="Tekstvak 9" o:spid="_x0000_s1027" type="#_x0000_t202" style="position:absolute;margin-left:-42.15pt;margin-top:11.5pt;width:493pt;height:5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" fillcolor="white [3201]" strokeweight=".5pt">
                <v:textbox>
                  <w:txbxContent>
                    <w:p w14:paraId="4C3B13F9" w14:textId="77777777" w:rsidR="00B87CEC" w:rsidRPr="00B87CEC" w:rsidRDefault="00B87CEC" w:rsidP="00B87CEC">
                      <w:pPr>
                        <w:rPr>
                          <w:sz w:val="18"/>
                          <w:szCs w:val="18"/>
                        </w:rPr>
                      </w:pPr>
                      <w:r w:rsidRPr="00B87CEC">
                        <w:rPr>
                          <w:sz w:val="18"/>
                          <w:szCs w:val="18"/>
                        </w:rPr>
                        <w:tab/>
                        <w:t xml:space="preserve">&lt;!-- Toevoeging voor leesbaar maken van </w:t>
                      </w:r>
                      <w:proofErr w:type="spellStart"/>
                      <w:r w:rsidRPr="00B87CEC">
                        <w:rPr>
                          <w:sz w:val="18"/>
                          <w:szCs w:val="18"/>
                        </w:rPr>
                        <w:t>GML's</w:t>
                      </w:r>
                      <w:proofErr w:type="spellEnd"/>
                      <w:r w:rsidRPr="00B87CEC">
                        <w:rPr>
                          <w:sz w:val="18"/>
                          <w:szCs w:val="18"/>
                        </w:rPr>
                        <w:t xml:space="preserve"> in </w:t>
                      </w:r>
                      <w:proofErr w:type="spellStart"/>
                      <w:r w:rsidRPr="00B87CEC">
                        <w:rPr>
                          <w:sz w:val="18"/>
                          <w:szCs w:val="18"/>
                        </w:rPr>
                        <w:t>GIO's</w:t>
                      </w:r>
                      <w:proofErr w:type="spellEnd"/>
                      <w:r w:rsidRPr="00B87CEC">
                        <w:rPr>
                          <w:sz w:val="18"/>
                          <w:szCs w:val="18"/>
                        </w:rPr>
                        <w:t xml:space="preserve"> --&gt;</w:t>
                      </w:r>
                    </w:p>
                    <w:p w14:paraId="117A0935" w14:textId="77777777" w:rsidR="00B87CEC" w:rsidRPr="00B87CEC" w:rsidRDefault="00B87CEC" w:rsidP="00B87CEC">
                      <w:pPr>
                        <w:rPr>
                          <w:sz w:val="18"/>
                          <w:szCs w:val="18"/>
                        </w:rPr>
                      </w:pPr>
                      <w:r w:rsidRPr="00B87CEC">
                        <w:rPr>
                          <w:sz w:val="18"/>
                          <w:szCs w:val="18"/>
                        </w:rPr>
                        <w:tab/>
                        <w:t>&lt;</w:t>
                      </w:r>
                      <w:proofErr w:type="spellStart"/>
                      <w:r w:rsidRPr="00B87CEC">
                        <w:rPr>
                          <w:sz w:val="18"/>
                          <w:szCs w:val="18"/>
                        </w:rPr>
                        <w:t>namespace</w:t>
                      </w:r>
                      <w:proofErr w:type="spellEnd"/>
                      <w:r w:rsidRPr="00B87CEC">
                        <w:rPr>
                          <w:sz w:val="18"/>
                          <w:szCs w:val="18"/>
                        </w:rPr>
                        <w:t xml:space="preserve"> prefix="</w:t>
                      </w:r>
                      <w:proofErr w:type="spellStart"/>
                      <w:r w:rsidRPr="00B87CEC">
                        <w:rPr>
                          <w:sz w:val="18"/>
                          <w:szCs w:val="18"/>
                        </w:rPr>
                        <w:t>geo</w:t>
                      </w:r>
                      <w:proofErr w:type="spellEnd"/>
                      <w:r w:rsidRPr="00B87CEC">
                        <w:rPr>
                          <w:sz w:val="18"/>
                          <w:szCs w:val="18"/>
                        </w:rPr>
                        <w:t xml:space="preserve">" </w:t>
                      </w:r>
                      <w:proofErr w:type="spellStart"/>
                      <w:r w:rsidRPr="00B87CEC">
                        <w:rPr>
                          <w:sz w:val="18"/>
                          <w:szCs w:val="18"/>
                        </w:rPr>
                        <w:t>uri</w:t>
                      </w:r>
                      <w:proofErr w:type="spellEnd"/>
                      <w:r w:rsidRPr="00B87CEC">
                        <w:rPr>
                          <w:sz w:val="18"/>
                          <w:szCs w:val="18"/>
                        </w:rPr>
                        <w:t xml:space="preserve">="https://standaarden.overheid.nl/stop/imop/geo/" </w:t>
                      </w:r>
                      <w:proofErr w:type="spellStart"/>
                      <w:r w:rsidRPr="00B87CEC">
                        <w:rPr>
                          <w:sz w:val="18"/>
                          <w:szCs w:val="18"/>
                        </w:rPr>
                        <w:t>useGlobalSRSName</w:t>
                      </w:r>
                      <w:proofErr w:type="spellEnd"/>
                      <w:r w:rsidRPr="00B87CEC">
                        <w:rPr>
                          <w:sz w:val="18"/>
                          <w:szCs w:val="18"/>
                        </w:rPr>
                        <w:t>="</w:t>
                      </w:r>
                      <w:proofErr w:type="spellStart"/>
                      <w:r w:rsidRPr="00B87CEC">
                        <w:rPr>
                          <w:sz w:val="18"/>
                          <w:szCs w:val="18"/>
                        </w:rPr>
                        <w:t>true</w:t>
                      </w:r>
                      <w:proofErr w:type="spellEnd"/>
                      <w:r w:rsidRPr="00B87CEC">
                        <w:rPr>
                          <w:sz w:val="18"/>
                          <w:szCs w:val="18"/>
                        </w:rPr>
                        <w:t>"&gt;</w:t>
                      </w:r>
                    </w:p>
                    <w:p w14:paraId="11BFF040" w14:textId="77777777" w:rsidR="00B87CEC" w:rsidRPr="00B87CEC" w:rsidRDefault="00B87CEC" w:rsidP="00B87CEC">
                      <w:pPr>
                        <w:rPr>
                          <w:sz w:val="18"/>
                          <w:szCs w:val="18"/>
                        </w:rPr>
                      </w:pPr>
                      <w:r w:rsidRPr="00B87CEC">
                        <w:rPr>
                          <w:sz w:val="18"/>
                          <w:szCs w:val="18"/>
                        </w:rPr>
                        <w:tab/>
                      </w:r>
                      <w:r w:rsidRPr="00B87CEC">
                        <w:rPr>
                          <w:sz w:val="18"/>
                          <w:szCs w:val="18"/>
                        </w:rPr>
                        <w:tab/>
                        <w:t>&lt;</w:t>
                      </w:r>
                      <w:proofErr w:type="spellStart"/>
                      <w:r w:rsidRPr="00B87CEC">
                        <w:rPr>
                          <w:sz w:val="18"/>
                          <w:szCs w:val="18"/>
                        </w:rPr>
                        <w:t>featureType</w:t>
                      </w:r>
                      <w:proofErr w:type="spellEnd"/>
                      <w:r w:rsidRPr="00B87CEC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87CEC">
                        <w:rPr>
                          <w:sz w:val="18"/>
                          <w:szCs w:val="18"/>
                        </w:rPr>
                        <w:t>elementName</w:t>
                      </w:r>
                      <w:proofErr w:type="spellEnd"/>
                      <w:r w:rsidRPr="00B87CEC">
                        <w:rPr>
                          <w:sz w:val="18"/>
                          <w:szCs w:val="18"/>
                        </w:rPr>
                        <w:t xml:space="preserve">="Locatie" </w:t>
                      </w:r>
                      <w:proofErr w:type="spellStart"/>
                      <w:r w:rsidRPr="00B87CEC">
                        <w:rPr>
                          <w:sz w:val="18"/>
                          <w:szCs w:val="18"/>
                        </w:rPr>
                        <w:t>gfsSchemaLocation</w:t>
                      </w:r>
                      <w:proofErr w:type="spellEnd"/>
                      <w:r w:rsidRPr="00B87CEC">
                        <w:rPr>
                          <w:sz w:val="18"/>
                          <w:szCs w:val="18"/>
                        </w:rPr>
                        <w:t>="</w:t>
                      </w:r>
                      <w:proofErr w:type="spellStart"/>
                      <w:r w:rsidRPr="00B87CEC">
                        <w:rPr>
                          <w:sz w:val="18"/>
                          <w:szCs w:val="18"/>
                        </w:rPr>
                        <w:t>GIO_gml_Locatie_RDNew.gfs</w:t>
                      </w:r>
                      <w:proofErr w:type="spellEnd"/>
                      <w:r w:rsidRPr="00B87CEC">
                        <w:rPr>
                          <w:sz w:val="18"/>
                          <w:szCs w:val="18"/>
                        </w:rPr>
                        <w:t>"/&gt;</w:t>
                      </w:r>
                    </w:p>
                    <w:p w14:paraId="0B70915C" w14:textId="77777777" w:rsidR="00B87CEC" w:rsidRPr="00B87CEC" w:rsidRDefault="00B87CEC" w:rsidP="00B87CEC">
                      <w:pPr>
                        <w:rPr>
                          <w:sz w:val="18"/>
                          <w:szCs w:val="18"/>
                        </w:rPr>
                      </w:pPr>
                      <w:r w:rsidRPr="00B87CEC">
                        <w:rPr>
                          <w:sz w:val="18"/>
                          <w:szCs w:val="18"/>
                        </w:rPr>
                        <w:tab/>
                        <w:t>&lt;/</w:t>
                      </w:r>
                      <w:proofErr w:type="spellStart"/>
                      <w:r w:rsidRPr="00B87CEC">
                        <w:rPr>
                          <w:sz w:val="18"/>
                          <w:szCs w:val="18"/>
                        </w:rPr>
                        <w:t>namespace</w:t>
                      </w:r>
                      <w:proofErr w:type="spellEnd"/>
                      <w:r w:rsidRPr="00B87CEC">
                        <w:rPr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14:paraId="3FDCD3EA" w14:textId="110DAA74" w:rsidR="00B87CEC" w:rsidRDefault="00B87CEC" w:rsidP="00B87CEC">
      <w:pPr>
        <w:rPr>
          <w:noProof/>
          <w:color w:val="auto"/>
          <w:sz w:val="16"/>
          <w:szCs w:val="16"/>
        </w:rPr>
      </w:pPr>
    </w:p>
    <w:p w14:paraId="15BA82F0" w14:textId="77777777" w:rsidR="00B87CEC" w:rsidRDefault="00B87CEC" w:rsidP="00B87CEC">
      <w:pPr>
        <w:rPr>
          <w:noProof/>
          <w:color w:val="auto"/>
          <w:sz w:val="16"/>
          <w:szCs w:val="16"/>
        </w:rPr>
      </w:pPr>
    </w:p>
    <w:p w14:paraId="2F3DFD3E" w14:textId="77777777" w:rsidR="00B87CEC" w:rsidRPr="00B87CEC" w:rsidRDefault="00B87CEC" w:rsidP="00B87CEC">
      <w:pPr>
        <w:rPr>
          <w:noProof/>
          <w:color w:val="auto"/>
          <w:sz w:val="16"/>
          <w:szCs w:val="16"/>
        </w:rPr>
      </w:pPr>
    </w:p>
    <w:p w14:paraId="7828F502" w14:textId="246BE2DF" w:rsidR="005611A1" w:rsidRDefault="005611A1" w:rsidP="005611A1">
      <w:pPr>
        <w:rPr>
          <w:noProof/>
        </w:rPr>
      </w:pPr>
    </w:p>
    <w:p w14:paraId="564C447D" w14:textId="77777777" w:rsidR="00B87CEC" w:rsidRDefault="00B87CEC" w:rsidP="005611A1">
      <w:pPr>
        <w:rPr>
          <w:noProof/>
        </w:rPr>
      </w:pPr>
    </w:p>
    <w:p w14:paraId="46EC4581" w14:textId="77777777" w:rsidR="00B87CEC" w:rsidRDefault="00B87CEC" w:rsidP="005611A1">
      <w:pPr>
        <w:rPr>
          <w:noProof/>
        </w:rPr>
      </w:pPr>
    </w:p>
    <w:p w14:paraId="71333463" w14:textId="77777777" w:rsidR="005611A1" w:rsidRDefault="00B87CEC" w:rsidP="005611A1">
      <w:pPr>
        <w:rPr>
          <w:noProof/>
        </w:rPr>
      </w:pPr>
      <w:r>
        <w:rPr>
          <w:noProof/>
        </w:rPr>
        <w:t>Sla het bestand op.</w:t>
      </w:r>
    </w:p>
    <w:p w14:paraId="546DA197" w14:textId="77777777" w:rsidR="00B87CEC" w:rsidRDefault="00B87CEC" w:rsidP="005611A1">
      <w:pPr>
        <w:rPr>
          <w:noProof/>
        </w:rPr>
      </w:pPr>
    </w:p>
    <w:p w14:paraId="0CDCFFCA" w14:textId="4C768096" w:rsidR="00B87CEC" w:rsidRDefault="00B87CEC" w:rsidP="005611A1">
      <w:pPr>
        <w:rPr>
          <w:noProof/>
        </w:rPr>
      </w:pPr>
      <w:r>
        <w:rPr>
          <w:noProof/>
        </w:rPr>
        <w:t xml:space="preserve">Mocht QGIS actief zijn, sluit deze dan af en start </w:t>
      </w:r>
      <w:r w:rsidR="00824E51">
        <w:rPr>
          <w:noProof/>
        </w:rPr>
        <w:t>de applicatie</w:t>
      </w:r>
      <w:r>
        <w:rPr>
          <w:noProof/>
        </w:rPr>
        <w:t xml:space="preserve"> opnieuw.</w:t>
      </w:r>
    </w:p>
    <w:p w14:paraId="71A6D4B1" w14:textId="283A779F" w:rsidR="00824E51" w:rsidRDefault="00824E51" w:rsidP="005611A1">
      <w:pPr>
        <w:rPr>
          <w:noProof/>
        </w:rPr>
      </w:pPr>
    </w:p>
    <w:p w14:paraId="660BE933" w14:textId="10189CC8" w:rsidR="00824E51" w:rsidRPr="00824E51" w:rsidRDefault="00824E51" w:rsidP="005611A1">
      <w:pPr>
        <w:rPr>
          <w:b/>
          <w:bCs/>
          <w:noProof/>
          <w:u w:val="single"/>
        </w:rPr>
      </w:pPr>
      <w:r w:rsidRPr="00824E51">
        <w:rPr>
          <w:b/>
          <w:bCs/>
          <w:noProof/>
          <w:u w:val="single"/>
        </w:rPr>
        <w:t>Let op: Als QGIS opnieuw geïnstalleerd wordt, wordt er ook weer een nieuw gml_registry.xml bestand geplaatst die de bestaande versie overschrijft. In dat gevol moet deze namespace definitie opnieuw toegevoegd worden.</w:t>
      </w:r>
    </w:p>
    <w:p w14:paraId="1BE8F7FA" w14:textId="77777777" w:rsidR="00D95967" w:rsidRDefault="00D95967" w:rsidP="00513C5F">
      <w:pPr>
        <w:rPr>
          <w:noProof/>
        </w:rPr>
      </w:pPr>
    </w:p>
    <w:p w14:paraId="537E00DE" w14:textId="77777777" w:rsidR="00D95967" w:rsidRDefault="00D95967" w:rsidP="00513C5F">
      <w:pPr>
        <w:rPr>
          <w:noProof/>
        </w:rPr>
      </w:pPr>
    </w:p>
    <w:p w14:paraId="23F436B1" w14:textId="77777777" w:rsidR="00D95967" w:rsidRDefault="00D95967" w:rsidP="00513C5F">
      <w:pPr>
        <w:rPr>
          <w:noProof/>
        </w:rPr>
      </w:pPr>
    </w:p>
    <w:p w14:paraId="6AE2E94F" w14:textId="77777777" w:rsidR="00513C5F" w:rsidRDefault="00513C5F">
      <w:pPr>
        <w:spacing w:after="160"/>
        <w:rPr>
          <w:noProof/>
        </w:rPr>
      </w:pPr>
      <w:r>
        <w:rPr>
          <w:noProof/>
        </w:rPr>
        <w:br w:type="page"/>
      </w:r>
    </w:p>
    <w:p w14:paraId="1E1D60B4" w14:textId="77777777" w:rsidR="00513C5F" w:rsidRDefault="00513C5F" w:rsidP="00513C5F">
      <w:pPr>
        <w:pStyle w:val="Kop1"/>
        <w:rPr>
          <w:noProof/>
        </w:rPr>
      </w:pPr>
      <w:bookmarkStart w:id="5" w:name="_Toc127457204"/>
      <w:r>
        <w:rPr>
          <w:noProof/>
        </w:rPr>
        <w:lastRenderedPageBreak/>
        <w:t>Voorbereiding</w:t>
      </w:r>
      <w:r w:rsidR="00D95967">
        <w:rPr>
          <w:noProof/>
        </w:rPr>
        <w:t xml:space="preserve"> installatie Plug-in</w:t>
      </w:r>
      <w:bookmarkEnd w:id="5"/>
    </w:p>
    <w:p w14:paraId="6813AD88" w14:textId="77777777" w:rsidR="00513C5F" w:rsidRDefault="00513C5F" w:rsidP="00513C5F">
      <w:pPr>
        <w:rPr>
          <w:noProof/>
        </w:rPr>
      </w:pPr>
      <w:r>
        <w:rPr>
          <w:noProof/>
        </w:rPr>
        <w:t>Open op GitHub de repository ‘GitHub / Geonovum / dso_gio_qgis_plugin’ en blader daarin naar de directory “dso_gml”. Selecteer alle bestanden, inclusief de folder “__pycache__” en kopiëer deze.</w:t>
      </w:r>
    </w:p>
    <w:p w14:paraId="55F539EF" w14:textId="77777777" w:rsidR="00513C5F" w:rsidRDefault="00513C5F" w:rsidP="00513C5F">
      <w:pPr>
        <w:rPr>
          <w:noProof/>
        </w:rPr>
      </w:pPr>
    </w:p>
    <w:p w14:paraId="3BBC6582" w14:textId="77777777" w:rsidR="00513C5F" w:rsidRDefault="00513C5F" w:rsidP="00513C5F">
      <w:pPr>
        <w:rPr>
          <w:noProof/>
        </w:rPr>
      </w:pPr>
      <w:r>
        <w:rPr>
          <w:noProof/>
        </w:rPr>
        <w:t>Ga vervolgens naar de eigen computer, en blader naar de QGIS plug-in directory “</w:t>
      </w:r>
      <w:r w:rsidRPr="004D14E3">
        <w:rPr>
          <w:noProof/>
        </w:rPr>
        <w:t>C:\Users\</w:t>
      </w:r>
      <w:r>
        <w:rPr>
          <w:noProof/>
        </w:rPr>
        <w:t>&lt;inlognaam&gt;</w:t>
      </w:r>
      <w:r w:rsidRPr="004D14E3">
        <w:rPr>
          <w:noProof/>
        </w:rPr>
        <w:t>\AppData\Roaming\QGIS\QGIS3\profiles\default\python\plugins</w:t>
      </w:r>
      <w:r>
        <w:rPr>
          <w:noProof/>
        </w:rPr>
        <w:t>” (let op, bij een Nederlandse versie van Windows is “Users” vaak vervangen door “Gebruikers”).</w:t>
      </w:r>
    </w:p>
    <w:p w14:paraId="458F0458" w14:textId="77777777" w:rsidR="00513C5F" w:rsidRDefault="00513C5F" w:rsidP="00513C5F">
      <w:pPr>
        <w:rPr>
          <w:noProof/>
        </w:rPr>
      </w:pPr>
    </w:p>
    <w:p w14:paraId="1AA66ED3" w14:textId="77777777" w:rsidR="00513C5F" w:rsidRDefault="00513C5F" w:rsidP="00513C5F">
      <w:pPr>
        <w:rPr>
          <w:noProof/>
        </w:rPr>
      </w:pPr>
      <w:r>
        <w:rPr>
          <w:noProof/>
        </w:rPr>
        <w:t>Maak binnen deze plug-in folder een nieuwe folder aan met de naam “dso_gml”.</w:t>
      </w:r>
    </w:p>
    <w:p w14:paraId="7DF659BC" w14:textId="77777777" w:rsidR="00513C5F" w:rsidRDefault="00513C5F" w:rsidP="00513C5F">
      <w:pPr>
        <w:rPr>
          <w:noProof/>
        </w:rPr>
      </w:pPr>
    </w:p>
    <w:p w14:paraId="6EDD6D44" w14:textId="77777777" w:rsidR="00513C5F" w:rsidRDefault="00513C5F" w:rsidP="00513C5F">
      <w:pPr>
        <w:rPr>
          <w:noProof/>
        </w:rPr>
      </w:pPr>
      <w:r>
        <w:rPr>
          <w:noProof/>
        </w:rPr>
        <w:t>Blader nu naar de nieuwgemaakte folder “</w:t>
      </w:r>
      <w:r w:rsidRPr="004D14E3">
        <w:rPr>
          <w:noProof/>
        </w:rPr>
        <w:t>C:\Users\hvanhulten\AppData\Roaming\QGIS\QGIS3\profiles\default\python\plugins</w:t>
      </w:r>
      <w:r>
        <w:rPr>
          <w:noProof/>
        </w:rPr>
        <w:t xml:space="preserve">\dso_gml” en plak daarin alle bestanden die </w:t>
      </w:r>
      <w:r w:rsidR="005937C1">
        <w:rPr>
          <w:noProof/>
        </w:rPr>
        <w:t>u</w:t>
      </w:r>
      <w:r>
        <w:rPr>
          <w:noProof/>
        </w:rPr>
        <w:t>it de repository gekopiëerd waren.</w:t>
      </w:r>
    </w:p>
    <w:p w14:paraId="3FB5C02A" w14:textId="77777777" w:rsidR="00513C5F" w:rsidRDefault="00513C5F" w:rsidP="00513C5F">
      <w:pPr>
        <w:rPr>
          <w:noProof/>
        </w:rPr>
      </w:pPr>
    </w:p>
    <w:p w14:paraId="2DE2036E" w14:textId="77777777" w:rsidR="00F629BE" w:rsidRDefault="00F629BE">
      <w:pPr>
        <w:spacing w:after="160"/>
        <w:rPr>
          <w:rFonts w:asciiTheme="majorHAnsi" w:eastAsiaTheme="majorEastAsia" w:hAnsiTheme="majorHAnsi" w:cstheme="majorBidi"/>
          <w:b/>
          <w:noProof/>
          <w:color w:val="0085C6" w:themeColor="accent3"/>
          <w:sz w:val="44"/>
          <w:szCs w:val="32"/>
        </w:rPr>
      </w:pPr>
      <w:r>
        <w:rPr>
          <w:noProof/>
        </w:rPr>
        <w:br w:type="page"/>
      </w:r>
    </w:p>
    <w:p w14:paraId="3A99EBD7" w14:textId="0298758B" w:rsidR="00513C5F" w:rsidRDefault="00513C5F" w:rsidP="00513C5F">
      <w:pPr>
        <w:pStyle w:val="Kop1"/>
        <w:rPr>
          <w:noProof/>
        </w:rPr>
      </w:pPr>
      <w:bookmarkStart w:id="6" w:name="_Toc127457205"/>
      <w:r>
        <w:rPr>
          <w:noProof/>
        </w:rPr>
        <w:lastRenderedPageBreak/>
        <w:t>Installatie in de QGIS Plug-in manager</w:t>
      </w:r>
      <w:bookmarkEnd w:id="6"/>
    </w:p>
    <w:p w14:paraId="3DF9761D" w14:textId="77777777" w:rsidR="00513C5F" w:rsidRDefault="00513C5F" w:rsidP="00513C5F">
      <w:pPr>
        <w:rPr>
          <w:noProof/>
        </w:rPr>
      </w:pPr>
      <w:r>
        <w:rPr>
          <w:noProof/>
        </w:rPr>
        <w:t>Start de applicatie QGIS op de gebruikelijke manier.</w:t>
      </w:r>
    </w:p>
    <w:p w14:paraId="26351CAA" w14:textId="77777777" w:rsidR="00513C5F" w:rsidRDefault="00513C5F" w:rsidP="00513C5F">
      <w:pPr>
        <w:rPr>
          <w:noProof/>
        </w:rPr>
      </w:pPr>
    </w:p>
    <w:p w14:paraId="5E996F56" w14:textId="77777777" w:rsidR="00513C5F" w:rsidRDefault="00513C5F" w:rsidP="00513C5F">
      <w:pPr>
        <w:rPr>
          <w:noProof/>
        </w:rPr>
      </w:pPr>
      <w:r>
        <w:rPr>
          <w:noProof/>
        </w:rPr>
        <w:t>In de menubalk, kies de optie “Plug-ins” en daarbinnen “Plug-ins beheren en installeren…”</w:t>
      </w:r>
    </w:p>
    <w:p w14:paraId="3F511E51" w14:textId="77777777" w:rsidR="00513C5F" w:rsidRDefault="00513C5F" w:rsidP="00513C5F">
      <w:pPr>
        <w:rPr>
          <w:noProof/>
        </w:rPr>
      </w:pPr>
      <w:r>
        <w:rPr>
          <w:noProof/>
        </w:rPr>
        <w:drawing>
          <wp:inline distT="0" distB="0" distL="0" distR="0" wp14:anchorId="3F6307A9" wp14:editId="5529AC52">
            <wp:extent cx="5493960" cy="1339850"/>
            <wp:effectExtent l="0" t="0" r="0" b="0"/>
            <wp:docPr id="4" name="Afbeelding 4" descr="Afbeelding met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kaart&#10;&#10;Automatisch gegenereerde beschrijving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r="33080" b="70983"/>
                    <a:stretch/>
                  </pic:blipFill>
                  <pic:spPr bwMode="auto">
                    <a:xfrm>
                      <a:off x="0" y="0"/>
                      <a:ext cx="5519322" cy="134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4EEBB" w14:textId="77777777" w:rsidR="00513C5F" w:rsidRDefault="00513C5F" w:rsidP="00513C5F">
      <w:pPr>
        <w:rPr>
          <w:noProof/>
        </w:rPr>
      </w:pPr>
    </w:p>
    <w:p w14:paraId="26474597" w14:textId="77777777" w:rsidR="00513C5F" w:rsidRDefault="00513C5F" w:rsidP="00513C5F">
      <w:pPr>
        <w:rPr>
          <w:noProof/>
        </w:rPr>
      </w:pPr>
      <w:r>
        <w:rPr>
          <w:noProof/>
        </w:rPr>
        <w:t xml:space="preserve">Hierdoor verschijnt het Plug-ins venster. </w:t>
      </w:r>
    </w:p>
    <w:p w14:paraId="17457A8A" w14:textId="77777777" w:rsidR="00513C5F" w:rsidRDefault="00513C5F" w:rsidP="00513C5F">
      <w:pPr>
        <w:rPr>
          <w:noProof/>
        </w:rPr>
      </w:pPr>
      <w:r>
        <w:rPr>
          <w:noProof/>
        </w:rPr>
        <w:t xml:space="preserve">Kies in dit venster aan de linkerzijde de optie “Alles” waardoor een lijst met alle op de computer aanwezige plug-ins getoond wordt. Zoek in de lijst naar “DSO_GML” en plaats er een vinkje voor. </w:t>
      </w:r>
    </w:p>
    <w:p w14:paraId="5F7ABAF3" w14:textId="77777777" w:rsidR="00513C5F" w:rsidRDefault="00513C5F" w:rsidP="00513C5F">
      <w:pPr>
        <w:rPr>
          <w:noProof/>
        </w:rPr>
      </w:pPr>
    </w:p>
    <w:p w14:paraId="0262ECAD" w14:textId="77777777" w:rsidR="00513C5F" w:rsidRDefault="00513C5F" w:rsidP="00513C5F">
      <w:pPr>
        <w:rPr>
          <w:noProof/>
        </w:rPr>
      </w:pPr>
      <w:r>
        <w:rPr>
          <w:noProof/>
        </w:rPr>
        <w:drawing>
          <wp:inline distT="0" distB="0" distL="0" distR="0" wp14:anchorId="3AC49C08" wp14:editId="23A2BB5F">
            <wp:extent cx="5467350" cy="2647875"/>
            <wp:effectExtent l="0" t="0" r="0" b="635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28273" b="38228"/>
                    <a:stretch/>
                  </pic:blipFill>
                  <pic:spPr bwMode="auto">
                    <a:xfrm>
                      <a:off x="0" y="0"/>
                      <a:ext cx="5493851" cy="266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E47A5" w14:textId="77777777" w:rsidR="00513C5F" w:rsidRDefault="00513C5F" w:rsidP="00513C5F">
      <w:pPr>
        <w:rPr>
          <w:noProof/>
        </w:rPr>
      </w:pPr>
    </w:p>
    <w:p w14:paraId="2CAF5186" w14:textId="70EB2378" w:rsidR="00513C5F" w:rsidRPr="00187B07" w:rsidRDefault="00513C5F" w:rsidP="00513C5F">
      <w:pPr>
        <w:rPr>
          <w:b/>
          <w:bCs/>
          <w:noProof/>
          <w:u w:val="single"/>
        </w:rPr>
      </w:pPr>
      <w:r w:rsidRPr="00187B07">
        <w:rPr>
          <w:b/>
          <w:bCs/>
          <w:noProof/>
          <w:u w:val="single"/>
        </w:rPr>
        <w:t xml:space="preserve">Let op: </w:t>
      </w:r>
      <w:r w:rsidR="00824E51">
        <w:rPr>
          <w:b/>
          <w:bCs/>
          <w:noProof/>
          <w:u w:val="single"/>
        </w:rPr>
        <w:t>Als</w:t>
      </w:r>
      <w:r w:rsidRPr="00187B07">
        <w:rPr>
          <w:b/>
          <w:bCs/>
          <w:noProof/>
          <w:u w:val="single"/>
        </w:rPr>
        <w:t xml:space="preserve"> al een andere versie van de DSO_GML plug-in geinstalleerd is, dan blijft deze staan (zoals in de bovenstaande figuur te zien is). Verschillende versies kunnen naast elkaar geïnstalleerd en actief zijn.</w:t>
      </w:r>
    </w:p>
    <w:p w14:paraId="5CD73E38" w14:textId="77777777" w:rsidR="00513C5F" w:rsidRDefault="00513C5F" w:rsidP="00513C5F">
      <w:pPr>
        <w:rPr>
          <w:noProof/>
        </w:rPr>
      </w:pPr>
    </w:p>
    <w:p w14:paraId="487AE18E" w14:textId="77777777" w:rsidR="00513C5F" w:rsidRDefault="00513C5F" w:rsidP="00513C5F">
      <w:pPr>
        <w:rPr>
          <w:noProof/>
        </w:rPr>
      </w:pPr>
      <w:r>
        <w:rPr>
          <w:noProof/>
        </w:rPr>
        <w:t>Sluit de Plug-in Manager nu af.</w:t>
      </w:r>
    </w:p>
    <w:p w14:paraId="2D2BDE0D" w14:textId="77777777" w:rsidR="00513C5F" w:rsidRDefault="00513C5F" w:rsidP="00513C5F">
      <w:pPr>
        <w:rPr>
          <w:noProof/>
        </w:rPr>
      </w:pPr>
      <w:r>
        <w:rPr>
          <w:noProof/>
        </w:rPr>
        <w:t>Sluit ook QGIS af en start de applicatie opnieuw.</w:t>
      </w:r>
    </w:p>
    <w:p w14:paraId="06F26DEC" w14:textId="77777777" w:rsidR="00513C5F" w:rsidRDefault="00513C5F" w:rsidP="00513C5F">
      <w:pPr>
        <w:rPr>
          <w:noProof/>
        </w:rPr>
      </w:pPr>
    </w:p>
    <w:p w14:paraId="6B59E878" w14:textId="77777777" w:rsidR="00F629BE" w:rsidRDefault="00F629BE">
      <w:pPr>
        <w:spacing w:after="160"/>
        <w:rPr>
          <w:rFonts w:asciiTheme="majorHAnsi" w:eastAsiaTheme="majorEastAsia" w:hAnsiTheme="majorHAnsi" w:cstheme="majorBidi"/>
          <w:b/>
          <w:color w:val="0085C6" w:themeColor="accent3"/>
          <w:sz w:val="44"/>
          <w:szCs w:val="32"/>
        </w:rPr>
      </w:pPr>
      <w:r>
        <w:br w:type="page"/>
      </w:r>
    </w:p>
    <w:p w14:paraId="1D6F9801" w14:textId="52AA53B3" w:rsidR="00513C5F" w:rsidRDefault="00513C5F" w:rsidP="00513C5F">
      <w:pPr>
        <w:pStyle w:val="Kop1"/>
      </w:pPr>
      <w:bookmarkStart w:id="7" w:name="_Toc127457206"/>
      <w:r>
        <w:lastRenderedPageBreak/>
        <w:t>Gebruik van de Plug-in</w:t>
      </w:r>
      <w:bookmarkEnd w:id="7"/>
    </w:p>
    <w:p w14:paraId="5D272AB7" w14:textId="77777777" w:rsidR="00513C5F" w:rsidRDefault="00513C5F" w:rsidP="00513C5F">
      <w:pPr>
        <w:rPr>
          <w:noProof/>
        </w:rPr>
      </w:pPr>
      <w:r>
        <w:rPr>
          <w:noProof/>
        </w:rPr>
        <w:t>Na de herstart van QGIS is er een icoon in de vorm van een Nederlands landkaartje toegevoegd in de “Werkbalk Plug-ins”.</w:t>
      </w:r>
    </w:p>
    <w:p w14:paraId="429E8BD7" w14:textId="77777777" w:rsidR="00513C5F" w:rsidRDefault="00513C5F" w:rsidP="00513C5F">
      <w:pPr>
        <w:rPr>
          <w:noProof/>
        </w:rPr>
      </w:pPr>
    </w:p>
    <w:p w14:paraId="57679D62" w14:textId="77777777" w:rsidR="00513C5F" w:rsidRDefault="00513C5F" w:rsidP="00513C5F">
      <w:pPr>
        <w:rPr>
          <w:noProof/>
        </w:rPr>
      </w:pPr>
      <w:r>
        <w:rPr>
          <w:noProof/>
        </w:rPr>
        <w:drawing>
          <wp:inline distT="0" distB="0" distL="0" distR="0" wp14:anchorId="34FAE488" wp14:editId="181E1804">
            <wp:extent cx="542925" cy="528638"/>
            <wp:effectExtent l="0" t="0" r="0" b="508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57" cy="53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901E" w14:textId="77777777" w:rsidR="00513C5F" w:rsidRDefault="00513C5F" w:rsidP="00513C5F">
      <w:pPr>
        <w:rPr>
          <w:noProof/>
        </w:rPr>
      </w:pPr>
    </w:p>
    <w:p w14:paraId="4C5EAEBB" w14:textId="77777777" w:rsidR="00513C5F" w:rsidRDefault="00513C5F" w:rsidP="00513C5F">
      <w:pPr>
        <w:rPr>
          <w:noProof/>
        </w:rPr>
      </w:pPr>
      <w:r>
        <w:rPr>
          <w:noProof/>
        </w:rPr>
        <w:t>Door hierop te klikken wordt de Plug-in geaciveerd.</w:t>
      </w:r>
    </w:p>
    <w:p w14:paraId="676221FC" w14:textId="77777777" w:rsidR="00513C5F" w:rsidRDefault="00513C5F" w:rsidP="00513C5F">
      <w:pPr>
        <w:rPr>
          <w:noProof/>
        </w:rPr>
      </w:pPr>
    </w:p>
    <w:p w14:paraId="3ABEA986" w14:textId="77777777" w:rsidR="00513C5F" w:rsidRPr="006B3BAA" w:rsidRDefault="00513C5F" w:rsidP="00513C5F">
      <w:pPr>
        <w:rPr>
          <w:noProof/>
        </w:rPr>
      </w:pPr>
      <w:r>
        <w:rPr>
          <w:noProof/>
        </w:rPr>
        <w:t>Voor een beschrijving hoe de plug-in te gebruiken is, wordt verwezen naar de laatste versie van de “Gebruikershandleiding QGIS plug-in in DSO GML” welke in dezelfde GitHub repository te vinden is.</w:t>
      </w:r>
    </w:p>
    <w:p w14:paraId="3F7A3F83" w14:textId="77777777" w:rsidR="00513C5F" w:rsidRDefault="00513C5F">
      <w:pPr>
        <w:spacing w:after="160"/>
        <w:rPr>
          <w:noProof/>
        </w:rPr>
      </w:pPr>
      <w:r>
        <w:rPr>
          <w:noProof/>
        </w:rPr>
        <w:br w:type="page"/>
      </w:r>
    </w:p>
    <w:bookmarkEnd w:id="3"/>
    <w:p w14:paraId="4FE36985" w14:textId="77777777" w:rsidR="00BE5330" w:rsidRPr="00513C5F" w:rsidRDefault="00BE5330" w:rsidP="00BE5330">
      <w:r w:rsidRPr="00513C5F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9511A97" wp14:editId="37760965">
            <wp:simplePos x="0" y="0"/>
            <wp:positionH relativeFrom="page">
              <wp:posOffset>2933395</wp:posOffset>
            </wp:positionH>
            <wp:positionV relativeFrom="page">
              <wp:posOffset>9261043</wp:posOffset>
            </wp:positionV>
            <wp:extent cx="1691640" cy="863600"/>
            <wp:effectExtent l="0" t="0" r="3810" b="0"/>
            <wp:wrapNone/>
            <wp:docPr id="20" name="ArtworkLogo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rtworkLogo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C5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5328F4" wp14:editId="7F56FA7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1495"/>
                <wp:effectExtent l="0" t="0" r="6350" b="0"/>
                <wp:wrapNone/>
                <wp:docPr id="19" name="Rechthoek 1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6914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0228D" id="Rechthoek 19" o:spid="_x0000_s1026" alt="&quot;&quot;" style="position:absolute;margin-left:0;margin-top:0;width:595pt;height:841.8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" fillcolor="white [3212]" stroked="f" strokeweight="1pt">
                <w10:wrap anchorx="page" anchory="page"/>
              </v:rect>
            </w:pict>
          </mc:Fallback>
        </mc:AlternateContent>
      </w:r>
      <w:r w:rsidRPr="00513C5F">
        <w:rPr>
          <w:noProof/>
        </w:rPr>
        <w:drawing>
          <wp:anchor distT="0" distB="0" distL="114300" distR="114300" simplePos="0" relativeHeight="251675648" behindDoc="0" locked="0" layoutInCell="1" allowOverlap="1" wp14:anchorId="46D4BC84" wp14:editId="6A5100D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75620"/>
            <wp:effectExtent l="0" t="0" r="6350" b="0"/>
            <wp:wrapNone/>
            <wp:docPr id="18" name="Graphic 1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C5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997592" wp14:editId="5A40307D">
                <wp:simplePos x="0" y="0"/>
                <wp:positionH relativeFrom="page">
                  <wp:posOffset>4848447</wp:posOffset>
                </wp:positionH>
                <wp:positionV relativeFrom="page">
                  <wp:posOffset>3561907</wp:posOffset>
                </wp:positionV>
                <wp:extent cx="2271395" cy="3488055"/>
                <wp:effectExtent l="0" t="0" r="0" b="0"/>
                <wp:wrapNone/>
                <wp:docPr id="21" name="Tekstvak 2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1395" cy="3488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371592" w14:textId="77777777" w:rsidR="00BE5330" w:rsidRPr="00653361" w:rsidRDefault="00BE5330" w:rsidP="00BE5330">
                            <w:pP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5336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Geonovum</w:t>
                            </w:r>
                          </w:p>
                          <w:p w14:paraId="174379C7" w14:textId="77777777" w:rsidR="00BE5330" w:rsidRPr="00653361" w:rsidRDefault="00BE5330" w:rsidP="00BE5330">
                            <w:pPr>
                              <w:tabs>
                                <w:tab w:val="left" w:pos="284"/>
                              </w:tabs>
                              <w:rPr>
                                <w:noProof/>
                                <w:color w:val="FFFFFF" w:themeColor="background1"/>
                              </w:rPr>
                            </w:pPr>
                            <w:r w:rsidRPr="0065336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t>T</w:t>
                            </w:r>
                            <w:r w:rsidRPr="0065336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tab/>
                            </w:r>
                            <w:r w:rsidRPr="00653361">
                              <w:rPr>
                                <w:noProof/>
                                <w:color w:val="FFFFFF" w:themeColor="background1"/>
                              </w:rPr>
                              <w:t>033 460 41 00</w:t>
                            </w:r>
                            <w:r w:rsidRPr="00653361">
                              <w:rPr>
                                <w:noProof/>
                                <w:color w:val="FFFFFF" w:themeColor="background1"/>
                              </w:rPr>
                              <w:tab/>
                            </w:r>
                          </w:p>
                          <w:p w14:paraId="12A384F6" w14:textId="77777777" w:rsidR="00BE5330" w:rsidRPr="00653361" w:rsidRDefault="00BE5330" w:rsidP="00BE5330">
                            <w:pPr>
                              <w:tabs>
                                <w:tab w:val="left" w:pos="284"/>
                              </w:tabs>
                              <w:rPr>
                                <w:noProof/>
                                <w:color w:val="FFFFFF" w:themeColor="background1"/>
                              </w:rPr>
                            </w:pPr>
                            <w:r w:rsidRPr="0065336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t>E</w:t>
                            </w:r>
                            <w:r w:rsidRPr="0065336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tab/>
                            </w:r>
                            <w:r w:rsidRPr="00653361">
                              <w:rPr>
                                <w:noProof/>
                                <w:color w:val="FFFFFF" w:themeColor="background1"/>
                              </w:rPr>
                              <w:t>info@geonovum.nl</w:t>
                            </w:r>
                            <w:r w:rsidRPr="00653361">
                              <w:rPr>
                                <w:noProof/>
                                <w:color w:val="FFFFFF" w:themeColor="background1"/>
                              </w:rPr>
                              <w:tab/>
                            </w:r>
                          </w:p>
                          <w:p w14:paraId="263097A7" w14:textId="77777777" w:rsidR="00BE5330" w:rsidRPr="00653361" w:rsidRDefault="00BE5330" w:rsidP="00BE5330">
                            <w:pPr>
                              <w:tabs>
                                <w:tab w:val="left" w:pos="284"/>
                              </w:tabs>
                              <w:rPr>
                                <w:noProof/>
                                <w:color w:val="FFFFFF" w:themeColor="background1"/>
                              </w:rPr>
                            </w:pPr>
                            <w:r w:rsidRPr="0065336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t>I</w:t>
                            </w:r>
                            <w:r w:rsidRPr="00653361">
                              <w:rPr>
                                <w:noProof/>
                                <w:color w:val="FFFFFF" w:themeColor="background1"/>
                              </w:rPr>
                              <w:tab/>
                              <w:t>www.geonovum.nl</w:t>
                            </w:r>
                          </w:p>
                          <w:p w14:paraId="3136A3AE" w14:textId="77777777" w:rsidR="00BE5330" w:rsidRPr="00653361" w:rsidRDefault="00BE5330" w:rsidP="00BE5330">
                            <w:pP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</w:pPr>
                          </w:p>
                          <w:p w14:paraId="18322507" w14:textId="77777777" w:rsidR="00BE5330" w:rsidRPr="00653361" w:rsidRDefault="00BE5330" w:rsidP="00BE5330">
                            <w:pP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</w:pPr>
                            <w:r w:rsidRPr="0065336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t>bezoekadres</w:t>
                            </w:r>
                            <w:r w:rsidRPr="0065336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tab/>
                            </w:r>
                          </w:p>
                          <w:p w14:paraId="56C336B6" w14:textId="77777777" w:rsidR="00BE5330" w:rsidRPr="00653361" w:rsidRDefault="00BE5330" w:rsidP="00BE5330">
                            <w:p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 w:rsidRPr="00653361">
                              <w:rPr>
                                <w:noProof/>
                                <w:color w:val="FFFFFF" w:themeColor="background1"/>
                              </w:rPr>
                              <w:t>Barchman Wuytierslaan 10</w:t>
                            </w:r>
                            <w:r w:rsidRPr="00653361">
                              <w:rPr>
                                <w:noProof/>
                                <w:color w:val="FFFFFF" w:themeColor="background1"/>
                              </w:rPr>
                              <w:tab/>
                            </w:r>
                          </w:p>
                          <w:p w14:paraId="1A16D4AA" w14:textId="77777777" w:rsidR="00BE5330" w:rsidRPr="00653361" w:rsidRDefault="00BE5330" w:rsidP="00BE5330">
                            <w:p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 w:rsidRPr="00653361">
                              <w:rPr>
                                <w:noProof/>
                                <w:color w:val="FFFFFF" w:themeColor="background1"/>
                              </w:rPr>
                              <w:t>3818 LH Amersfoort</w:t>
                            </w:r>
                            <w:r w:rsidRPr="00653361">
                              <w:rPr>
                                <w:noProof/>
                                <w:color w:val="FFFFFF" w:themeColor="background1"/>
                              </w:rPr>
                              <w:tab/>
                            </w:r>
                          </w:p>
                          <w:p w14:paraId="78E92A7D" w14:textId="77777777" w:rsidR="00BE5330" w:rsidRPr="00653361" w:rsidRDefault="00BE5330" w:rsidP="00BE5330">
                            <w:pP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</w:pPr>
                          </w:p>
                          <w:p w14:paraId="240FE81C" w14:textId="77777777" w:rsidR="00BE5330" w:rsidRPr="00653361" w:rsidRDefault="00BE5330" w:rsidP="00BE5330">
                            <w:pP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</w:pPr>
                            <w:r w:rsidRPr="0065336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t>postadres</w:t>
                            </w:r>
                          </w:p>
                          <w:p w14:paraId="114846D4" w14:textId="77777777" w:rsidR="00BE5330" w:rsidRPr="00653361" w:rsidRDefault="00BE5330" w:rsidP="00BE5330">
                            <w:p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 w:rsidRPr="00653361">
                              <w:rPr>
                                <w:noProof/>
                                <w:color w:val="FFFFFF" w:themeColor="background1"/>
                              </w:rPr>
                              <w:t>Postbus 508</w:t>
                            </w:r>
                          </w:p>
                          <w:p w14:paraId="1CD1DF87" w14:textId="77777777" w:rsidR="00BE5330" w:rsidRPr="00653361" w:rsidRDefault="00BE5330" w:rsidP="00BE5330">
                            <w:p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 w:rsidRPr="00653361">
                              <w:rPr>
                                <w:noProof/>
                                <w:color w:val="FFFFFF" w:themeColor="background1"/>
                              </w:rPr>
                              <w:t>3800 AM Amersfoort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97592" id="Tekstvak 21" o:spid="_x0000_s1028" type="#_x0000_t202" alt="&quot;&quot;" style="position:absolute;margin-left:381.75pt;margin-top:280.45pt;width:178.85pt;height:274.6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G66HAIAADQ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" filled="f" stroked="f" strokeweight=".5pt">
                <v:textbox>
                  <w:txbxContent>
                    <w:p w14:paraId="77371592" w14:textId="77777777" w:rsidR="00BE5330" w:rsidRPr="00653361" w:rsidRDefault="00BE5330" w:rsidP="00BE5330">
                      <w:pPr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</w:pPr>
                      <w:r w:rsidRPr="00653361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t>Geonovum</w:t>
                      </w:r>
                    </w:p>
                    <w:p w14:paraId="174379C7" w14:textId="77777777" w:rsidR="00BE5330" w:rsidRPr="00653361" w:rsidRDefault="00BE5330" w:rsidP="00BE5330">
                      <w:pPr>
                        <w:tabs>
                          <w:tab w:val="left" w:pos="284"/>
                        </w:tabs>
                        <w:rPr>
                          <w:noProof/>
                          <w:color w:val="FFFFFF" w:themeColor="background1"/>
                        </w:rPr>
                      </w:pPr>
                      <w:r w:rsidRPr="00653361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t>T</w:t>
                      </w:r>
                      <w:r w:rsidRPr="00653361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tab/>
                      </w:r>
                      <w:r w:rsidRPr="00653361">
                        <w:rPr>
                          <w:noProof/>
                          <w:color w:val="FFFFFF" w:themeColor="background1"/>
                        </w:rPr>
                        <w:t>033 460 41 00</w:t>
                      </w:r>
                      <w:r w:rsidRPr="00653361">
                        <w:rPr>
                          <w:noProof/>
                          <w:color w:val="FFFFFF" w:themeColor="background1"/>
                        </w:rPr>
                        <w:tab/>
                      </w:r>
                    </w:p>
                    <w:p w14:paraId="12A384F6" w14:textId="77777777" w:rsidR="00BE5330" w:rsidRPr="00653361" w:rsidRDefault="00BE5330" w:rsidP="00BE5330">
                      <w:pPr>
                        <w:tabs>
                          <w:tab w:val="left" w:pos="284"/>
                        </w:tabs>
                        <w:rPr>
                          <w:noProof/>
                          <w:color w:val="FFFFFF" w:themeColor="background1"/>
                        </w:rPr>
                      </w:pPr>
                      <w:r w:rsidRPr="00653361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t>E</w:t>
                      </w:r>
                      <w:r w:rsidRPr="00653361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tab/>
                      </w:r>
                      <w:r w:rsidRPr="00653361">
                        <w:rPr>
                          <w:noProof/>
                          <w:color w:val="FFFFFF" w:themeColor="background1"/>
                        </w:rPr>
                        <w:t>info@geonovum.nl</w:t>
                      </w:r>
                      <w:r w:rsidRPr="00653361">
                        <w:rPr>
                          <w:noProof/>
                          <w:color w:val="FFFFFF" w:themeColor="background1"/>
                        </w:rPr>
                        <w:tab/>
                      </w:r>
                    </w:p>
                    <w:p w14:paraId="263097A7" w14:textId="77777777" w:rsidR="00BE5330" w:rsidRPr="00653361" w:rsidRDefault="00BE5330" w:rsidP="00BE5330">
                      <w:pPr>
                        <w:tabs>
                          <w:tab w:val="left" w:pos="284"/>
                        </w:tabs>
                        <w:rPr>
                          <w:noProof/>
                          <w:color w:val="FFFFFF" w:themeColor="background1"/>
                        </w:rPr>
                      </w:pPr>
                      <w:r w:rsidRPr="00653361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t>I</w:t>
                      </w:r>
                      <w:r w:rsidRPr="00653361">
                        <w:rPr>
                          <w:noProof/>
                          <w:color w:val="FFFFFF" w:themeColor="background1"/>
                        </w:rPr>
                        <w:tab/>
                        <w:t>www.geonovum.nl</w:t>
                      </w:r>
                    </w:p>
                    <w:p w14:paraId="3136A3AE" w14:textId="77777777" w:rsidR="00BE5330" w:rsidRPr="00653361" w:rsidRDefault="00BE5330" w:rsidP="00BE5330">
                      <w:pPr>
                        <w:rPr>
                          <w:b/>
                          <w:bCs/>
                          <w:noProof/>
                          <w:color w:val="FFFFFF" w:themeColor="background1"/>
                        </w:rPr>
                      </w:pPr>
                    </w:p>
                    <w:p w14:paraId="18322507" w14:textId="77777777" w:rsidR="00BE5330" w:rsidRPr="00653361" w:rsidRDefault="00BE5330" w:rsidP="00BE5330">
                      <w:pPr>
                        <w:rPr>
                          <w:b/>
                          <w:bCs/>
                          <w:noProof/>
                          <w:color w:val="FFFFFF" w:themeColor="background1"/>
                        </w:rPr>
                      </w:pPr>
                      <w:r w:rsidRPr="00653361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t>bezoekadres</w:t>
                      </w:r>
                      <w:r w:rsidRPr="00653361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tab/>
                      </w:r>
                    </w:p>
                    <w:p w14:paraId="56C336B6" w14:textId="77777777" w:rsidR="00BE5330" w:rsidRPr="00653361" w:rsidRDefault="00BE5330" w:rsidP="00BE5330">
                      <w:pPr>
                        <w:rPr>
                          <w:noProof/>
                          <w:color w:val="FFFFFF" w:themeColor="background1"/>
                        </w:rPr>
                      </w:pPr>
                      <w:r w:rsidRPr="00653361">
                        <w:rPr>
                          <w:noProof/>
                          <w:color w:val="FFFFFF" w:themeColor="background1"/>
                        </w:rPr>
                        <w:t>Barchman Wuytierslaan 10</w:t>
                      </w:r>
                      <w:r w:rsidRPr="00653361">
                        <w:rPr>
                          <w:noProof/>
                          <w:color w:val="FFFFFF" w:themeColor="background1"/>
                        </w:rPr>
                        <w:tab/>
                      </w:r>
                    </w:p>
                    <w:p w14:paraId="1A16D4AA" w14:textId="77777777" w:rsidR="00BE5330" w:rsidRPr="00653361" w:rsidRDefault="00BE5330" w:rsidP="00BE5330">
                      <w:pPr>
                        <w:rPr>
                          <w:noProof/>
                          <w:color w:val="FFFFFF" w:themeColor="background1"/>
                        </w:rPr>
                      </w:pPr>
                      <w:r w:rsidRPr="00653361">
                        <w:rPr>
                          <w:noProof/>
                          <w:color w:val="FFFFFF" w:themeColor="background1"/>
                        </w:rPr>
                        <w:t>3818 LH Amersfoort</w:t>
                      </w:r>
                      <w:r w:rsidRPr="00653361">
                        <w:rPr>
                          <w:noProof/>
                          <w:color w:val="FFFFFF" w:themeColor="background1"/>
                        </w:rPr>
                        <w:tab/>
                      </w:r>
                    </w:p>
                    <w:p w14:paraId="78E92A7D" w14:textId="77777777" w:rsidR="00BE5330" w:rsidRPr="00653361" w:rsidRDefault="00BE5330" w:rsidP="00BE5330">
                      <w:pPr>
                        <w:rPr>
                          <w:b/>
                          <w:bCs/>
                          <w:noProof/>
                          <w:color w:val="FFFFFF" w:themeColor="background1"/>
                        </w:rPr>
                      </w:pPr>
                    </w:p>
                    <w:p w14:paraId="240FE81C" w14:textId="77777777" w:rsidR="00BE5330" w:rsidRPr="00653361" w:rsidRDefault="00BE5330" w:rsidP="00BE5330">
                      <w:pPr>
                        <w:rPr>
                          <w:b/>
                          <w:bCs/>
                          <w:noProof/>
                          <w:color w:val="FFFFFF" w:themeColor="background1"/>
                        </w:rPr>
                      </w:pPr>
                      <w:r w:rsidRPr="00653361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t>postadres</w:t>
                      </w:r>
                    </w:p>
                    <w:p w14:paraId="114846D4" w14:textId="77777777" w:rsidR="00BE5330" w:rsidRPr="00653361" w:rsidRDefault="00BE5330" w:rsidP="00BE5330">
                      <w:pPr>
                        <w:rPr>
                          <w:noProof/>
                          <w:color w:val="FFFFFF" w:themeColor="background1"/>
                        </w:rPr>
                      </w:pPr>
                      <w:r w:rsidRPr="00653361">
                        <w:rPr>
                          <w:noProof/>
                          <w:color w:val="FFFFFF" w:themeColor="background1"/>
                        </w:rPr>
                        <w:t>Postbus 508</w:t>
                      </w:r>
                    </w:p>
                    <w:p w14:paraId="1CD1DF87" w14:textId="77777777" w:rsidR="00BE5330" w:rsidRPr="00653361" w:rsidRDefault="00BE5330" w:rsidP="00BE5330">
                      <w:pPr>
                        <w:rPr>
                          <w:noProof/>
                          <w:color w:val="FFFFFF" w:themeColor="background1"/>
                        </w:rPr>
                      </w:pPr>
                      <w:r w:rsidRPr="00653361">
                        <w:rPr>
                          <w:noProof/>
                          <w:color w:val="FFFFFF" w:themeColor="background1"/>
                        </w:rPr>
                        <w:t>3800 AM Amersfoort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BE5330" w:rsidRPr="00513C5F" w:rsidSect="00DF090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1633" w:right="1633" w:bottom="1633" w:left="1633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8A364" w14:textId="77777777" w:rsidR="00B8069C" w:rsidRDefault="00B8069C" w:rsidP="007B1AC7">
      <w:pPr>
        <w:spacing w:line="240" w:lineRule="auto"/>
      </w:pPr>
      <w:r>
        <w:separator/>
      </w:r>
    </w:p>
  </w:endnote>
  <w:endnote w:type="continuationSeparator" w:id="0">
    <w:p w14:paraId="360D8D6C" w14:textId="77777777" w:rsidR="00B8069C" w:rsidRDefault="00B8069C" w:rsidP="007B1A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enorite">
    <w:altName w:val="Tenorite"/>
    <w:charset w:val="00"/>
    <w:family w:val="auto"/>
    <w:pitch w:val="variable"/>
    <w:sig w:usb0="80000003" w:usb1="00000001" w:usb2="00000000" w:usb3="00000000" w:csb0="0000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0BEFA" w14:textId="77777777" w:rsidR="00513C5F" w:rsidRDefault="00513C5F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3EEDA" w14:textId="77777777" w:rsidR="00FC37EB" w:rsidRDefault="00000000" w:rsidP="001B0E25">
    <w:pPr>
      <w:pStyle w:val="Voettekst"/>
      <w:tabs>
        <w:tab w:val="clear" w:pos="4536"/>
        <w:tab w:val="clear" w:pos="9072"/>
      </w:tabs>
    </w:pPr>
    <w:sdt>
      <w:sdtPr>
        <w:rPr>
          <w:rStyle w:val="GNmeta"/>
        </w:rPr>
        <w:alias w:val="Titel"/>
        <w:tag w:val=""/>
        <w:id w:val="-743795930"/>
        <w:placeholder>
          <w:docPart w:val="53A75F1939D5477A8D82685F09AA957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513C5F">
          <w:rPr>
            <w:rStyle w:val="GNmeta"/>
          </w:rPr>
          <w:t>Installatiehandleiding QGIS plug-in DSO GML</w:t>
        </w:r>
      </w:sdtContent>
    </w:sdt>
    <w:r w:rsidR="00C80C68">
      <w:rPr>
        <w:rStyle w:val="GNmeta"/>
      </w:rPr>
      <w:t xml:space="preserve">  |  </w:t>
    </w:r>
    <w:sdt>
      <w:sdtPr>
        <w:rPr>
          <w:rStyle w:val="GNmeta"/>
        </w:rPr>
        <w:id w:val="1300042720"/>
        <w:placeholder>
          <w:docPart w:val="3AB552824B6D4F0C810F033076129A1C"/>
        </w:placeholder>
        <w:dataBinding w:prefixMappings="xmlns:ns0='Extra' " w:xpath="/ns0:Extra[1]/ns0:Version[1]" w:storeItemID="{755198CB-D0B1-4DBA-81DC-B5FEA28FA7F3}"/>
        <w:text/>
      </w:sdtPr>
      <w:sdtContent>
        <w:r w:rsidR="00513C5F">
          <w:rPr>
            <w:rStyle w:val="GNmeta"/>
          </w:rPr>
          <w:t>1.11</w:t>
        </w:r>
      </w:sdtContent>
    </w:sdt>
    <w:r w:rsidR="00C80C68">
      <w:rPr>
        <w:rStyle w:val="GNmeta"/>
      </w:rPr>
      <w:t xml:space="preserve"> </w:t>
    </w:r>
    <w:sdt>
      <w:sdtPr>
        <w:rPr>
          <w:rStyle w:val="GNmeta"/>
        </w:rPr>
        <w:id w:val="1303890779"/>
        <w:placeholder>
          <w:docPart w:val="3AB552824B6D4F0C810F033076129A1C"/>
        </w:placeholder>
        <w:dataBinding w:prefixMappings="xmlns:ns0='Extra' " w:xpath="/ns0:Extra[1]/ns0:Status[1]" w:storeItemID="{755198CB-D0B1-4DBA-81DC-B5FEA28FA7F3}"/>
        <w:text/>
      </w:sdtPr>
      <w:sdtContent>
        <w:r w:rsidR="00513C5F">
          <w:rPr>
            <w:rStyle w:val="GNmeta"/>
          </w:rPr>
          <w:t>Definitief</w:t>
        </w:r>
      </w:sdtContent>
    </w:sdt>
    <w:r w:rsidR="001B0E25">
      <w:rPr>
        <w:rStyle w:val="GNmeta"/>
      </w:rPr>
      <w:ptab w:relativeTo="margin" w:alignment="right" w:leader="none"/>
    </w:r>
    <w:r w:rsidR="00AA2E72" w:rsidRPr="00AA2E72">
      <w:rPr>
        <w:rStyle w:val="GNmeta"/>
      </w:rPr>
      <w:t>Blad</w:t>
    </w:r>
    <w:r w:rsidR="00AA2E72">
      <w:t xml:space="preserve"> </w:t>
    </w:r>
    <w:r w:rsidR="00AA2E72">
      <w:rPr>
        <w:b/>
        <w:bCs/>
      </w:rPr>
      <w:fldChar w:fldCharType="begin"/>
    </w:r>
    <w:r w:rsidR="00AA2E72">
      <w:rPr>
        <w:b/>
        <w:bCs/>
      </w:rPr>
      <w:instrText>PAGE  \* Arabic  \* MERGEFORMAT</w:instrText>
    </w:r>
    <w:r w:rsidR="00AA2E72">
      <w:rPr>
        <w:b/>
        <w:bCs/>
      </w:rPr>
      <w:fldChar w:fldCharType="separate"/>
    </w:r>
    <w:r w:rsidR="00AA2E72">
      <w:rPr>
        <w:b/>
        <w:bCs/>
      </w:rPr>
      <w:t>1</w:t>
    </w:r>
    <w:r w:rsidR="00AA2E72">
      <w:rPr>
        <w:b/>
        <w:bCs/>
      </w:rPr>
      <w:fldChar w:fldCharType="end"/>
    </w:r>
    <w:r w:rsidR="00AA2E72">
      <w:t xml:space="preserve"> van </w:t>
    </w:r>
    <w:r w:rsidR="00AA2E72">
      <w:rPr>
        <w:b/>
        <w:bCs/>
      </w:rPr>
      <w:fldChar w:fldCharType="begin"/>
    </w:r>
    <w:r w:rsidR="00AA2E72">
      <w:rPr>
        <w:b/>
        <w:bCs/>
      </w:rPr>
      <w:instrText>NUMPAGES  \* Arabic  \* MERGEFORMAT</w:instrText>
    </w:r>
    <w:r w:rsidR="00AA2E72">
      <w:rPr>
        <w:b/>
        <w:bCs/>
      </w:rPr>
      <w:fldChar w:fldCharType="separate"/>
    </w:r>
    <w:r w:rsidR="00AA2E72">
      <w:rPr>
        <w:b/>
        <w:bCs/>
      </w:rPr>
      <w:t>2</w:t>
    </w:r>
    <w:r w:rsidR="00AA2E72"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06383" w14:textId="77777777" w:rsidR="00AA2E72" w:rsidRDefault="00AA2E72" w:rsidP="00AA2E72">
    <w:pPr>
      <w:pStyle w:val="Voettekst"/>
    </w:pPr>
  </w:p>
  <w:p w14:paraId="49568310" w14:textId="77777777" w:rsidR="00AA2E72" w:rsidRDefault="00AA2E7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B2874" w14:textId="77777777" w:rsidR="00B8069C" w:rsidRDefault="00B8069C" w:rsidP="007B1AC7">
      <w:pPr>
        <w:spacing w:line="240" w:lineRule="auto"/>
      </w:pPr>
      <w:r>
        <w:separator/>
      </w:r>
    </w:p>
  </w:footnote>
  <w:footnote w:type="continuationSeparator" w:id="0">
    <w:p w14:paraId="61778717" w14:textId="77777777" w:rsidR="00B8069C" w:rsidRDefault="00B8069C" w:rsidP="007B1A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1DB80" w14:textId="77777777" w:rsidR="00513C5F" w:rsidRDefault="00513C5F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C7C3A" w14:textId="77777777" w:rsidR="00D141B0" w:rsidRDefault="0055043D">
    <w:pPr>
      <w:pStyle w:val="Koptekst"/>
    </w:pPr>
    <w:r w:rsidRPr="0055043D">
      <w:rPr>
        <w:noProof/>
      </w:rPr>
      <w:drawing>
        <wp:anchor distT="0" distB="0" distL="114300" distR="114300" simplePos="0" relativeHeight="251659264" behindDoc="0" locked="0" layoutInCell="1" allowOverlap="1" wp14:anchorId="231AF4C4" wp14:editId="5C2CC06B">
          <wp:simplePos x="0" y="0"/>
          <wp:positionH relativeFrom="page">
            <wp:align>center</wp:align>
          </wp:positionH>
          <wp:positionV relativeFrom="page">
            <wp:posOffset>0</wp:posOffset>
          </wp:positionV>
          <wp:extent cx="1404000" cy="715592"/>
          <wp:effectExtent l="0" t="0" r="5715" b="8890"/>
          <wp:wrapNone/>
          <wp:docPr id="2" name="ArtworkLogo" hidden="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rtworkLogo" hidden="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4000" cy="7155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00A29" w14:textId="77777777" w:rsidR="00513C5F" w:rsidRDefault="00513C5F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7985"/>
    <w:multiLevelType w:val="multilevel"/>
    <w:tmpl w:val="A6FEEF38"/>
    <w:lvl w:ilvl="0">
      <w:start w:val="1"/>
      <w:numFmt w:val="decimal"/>
      <w:pStyle w:val="Kop1"/>
      <w:lvlText w:val="%1.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851" w:hanging="851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851" w:hanging="851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851" w:hanging="851"/>
      </w:pPr>
      <w:rPr>
        <w:rFonts w:hint="default"/>
      </w:rPr>
    </w:lvl>
  </w:abstractNum>
  <w:abstractNum w:abstractNumId="1" w15:restartNumberingAfterBreak="0">
    <w:nsid w:val="1EF8495B"/>
    <w:multiLevelType w:val="multilevel"/>
    <w:tmpl w:val="8EBE8734"/>
    <w:numStyleLink w:val="GNNummering"/>
  </w:abstractNum>
  <w:abstractNum w:abstractNumId="2" w15:restartNumberingAfterBreak="0">
    <w:nsid w:val="28B31A68"/>
    <w:multiLevelType w:val="multilevel"/>
    <w:tmpl w:val="8EBE8734"/>
    <w:numStyleLink w:val="GNNummering"/>
  </w:abstractNum>
  <w:abstractNum w:abstractNumId="3" w15:restartNumberingAfterBreak="0">
    <w:nsid w:val="384856ED"/>
    <w:multiLevelType w:val="multilevel"/>
    <w:tmpl w:val="0A0245A6"/>
    <w:lvl w:ilvl="0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  <w:color w:val="3C3C3C" w:themeColor="text1"/>
      </w:rPr>
    </w:lvl>
    <w:lvl w:ilvl="1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3C3C3C" w:themeColor="text1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64686B" w:themeColor="text2"/>
      </w:rPr>
    </w:lvl>
    <w:lvl w:ilvl="3">
      <w:start w:val="1"/>
      <w:numFmt w:val="bullet"/>
      <w:lvlText w:val="•"/>
      <w:lvlJc w:val="left"/>
      <w:pPr>
        <w:ind w:left="1440" w:hanging="360"/>
      </w:pPr>
      <w:rPr>
        <w:rFonts w:ascii="Calibri" w:hAnsi="Calibri" w:hint="default"/>
        <w:color w:val="97C00E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38BB2F95"/>
    <w:multiLevelType w:val="multilevel"/>
    <w:tmpl w:val="3540215E"/>
    <w:numStyleLink w:val="GNOpsomming"/>
  </w:abstractNum>
  <w:abstractNum w:abstractNumId="5" w15:restartNumberingAfterBreak="0">
    <w:nsid w:val="426E4471"/>
    <w:multiLevelType w:val="multilevel"/>
    <w:tmpl w:val="3540215E"/>
    <w:numStyleLink w:val="GNOpsomming"/>
  </w:abstractNum>
  <w:abstractNum w:abstractNumId="6" w15:restartNumberingAfterBreak="0">
    <w:nsid w:val="5EAC310F"/>
    <w:multiLevelType w:val="multilevel"/>
    <w:tmpl w:val="8EBE8734"/>
    <w:numStyleLink w:val="GNNummering"/>
  </w:abstractNum>
  <w:abstractNum w:abstractNumId="7" w15:restartNumberingAfterBreak="0">
    <w:nsid w:val="61D166DD"/>
    <w:multiLevelType w:val="multilevel"/>
    <w:tmpl w:val="8EBE8734"/>
    <w:styleLink w:val="GNNummering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64686B" w:themeColor="accent2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64686B" w:themeColor="accent2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  <w:color w:val="64686B" w:themeColor="text2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671264E3"/>
    <w:multiLevelType w:val="multilevel"/>
    <w:tmpl w:val="3540215E"/>
    <w:numStyleLink w:val="GNOpsomming"/>
  </w:abstractNum>
  <w:abstractNum w:abstractNumId="9" w15:restartNumberingAfterBreak="0">
    <w:nsid w:val="68096AE5"/>
    <w:multiLevelType w:val="multilevel"/>
    <w:tmpl w:val="3540215E"/>
    <w:numStyleLink w:val="GNOpsomming"/>
  </w:abstractNum>
  <w:abstractNum w:abstractNumId="10" w15:restartNumberingAfterBreak="0">
    <w:nsid w:val="71AC1503"/>
    <w:multiLevelType w:val="multilevel"/>
    <w:tmpl w:val="3540215E"/>
    <w:styleLink w:val="GNOpsomming"/>
    <w:lvl w:ilvl="0">
      <w:start w:val="1"/>
      <w:numFmt w:val="bullet"/>
      <w:lvlText w:val=""/>
      <w:lvlJc w:val="left"/>
      <w:pPr>
        <w:ind w:left="360" w:hanging="360"/>
      </w:pPr>
      <w:rPr>
        <w:rFonts w:ascii="Wingdings 2" w:hAnsi="Wingdings 2" w:hint="default"/>
        <w:color w:val="64686B" w:themeColor="text2"/>
        <w:sz w:val="18"/>
      </w:rPr>
    </w:lvl>
    <w:lvl w:ilvl="1">
      <w:start w:val="1"/>
      <w:numFmt w:val="bullet"/>
      <w:lvlText w:val="-"/>
      <w:lvlJc w:val="left"/>
      <w:pPr>
        <w:ind w:left="720" w:hanging="360"/>
      </w:pPr>
      <w:rPr>
        <w:rFonts w:ascii="Tenorite" w:hAnsi="Tenorite" w:hint="default"/>
        <w:color w:val="64686B" w:themeColor="text2"/>
      </w:rPr>
    </w:lvl>
    <w:lvl w:ilvl="2">
      <w:start w:val="1"/>
      <w:numFmt w:val="bullet"/>
      <w:lvlText w:val=""/>
      <w:lvlJc w:val="left"/>
      <w:pPr>
        <w:ind w:left="1080" w:hanging="360"/>
      </w:pPr>
      <w:rPr>
        <w:rFonts w:ascii="Wingdings 2" w:hAnsi="Wingdings 2" w:hint="default"/>
        <w:color w:val="64686B" w:themeColor="text2"/>
      </w:rPr>
    </w:lvl>
    <w:lvl w:ilvl="3">
      <w:start w:val="1"/>
      <w:numFmt w:val="bullet"/>
      <w:lvlText w:val="-"/>
      <w:lvlJc w:val="left"/>
      <w:pPr>
        <w:ind w:left="1440" w:hanging="360"/>
      </w:pPr>
      <w:rPr>
        <w:rFonts w:ascii="Tenorite" w:hAnsi="Tenorite" w:hint="default"/>
        <w:color w:val="64686B" w:themeColor="text2"/>
      </w:rPr>
    </w:lvl>
    <w:lvl w:ilvl="4">
      <w:start w:val="1"/>
      <w:numFmt w:val="bullet"/>
      <w:lvlText w:val=""/>
      <w:lvlJc w:val="left"/>
      <w:pPr>
        <w:ind w:left="1800" w:hanging="360"/>
      </w:pPr>
      <w:rPr>
        <w:rFonts w:ascii="Wingdings 2" w:hAnsi="Wingdings 2" w:hint="default"/>
        <w:color w:val="64686B" w:themeColor="text2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Tenorite" w:hAnsi="Tenorite" w:hint="default"/>
        <w:color w:val="64686B" w:themeColor="text2"/>
      </w:rPr>
    </w:lvl>
    <w:lvl w:ilvl="6">
      <w:start w:val="1"/>
      <w:numFmt w:val="bullet"/>
      <w:lvlText w:val=""/>
      <w:lvlJc w:val="left"/>
      <w:pPr>
        <w:ind w:left="2520" w:hanging="360"/>
      </w:pPr>
      <w:rPr>
        <w:rFonts w:ascii="Wingdings 2" w:hAnsi="Wingdings 2" w:hint="default"/>
        <w:color w:val="64686B" w:themeColor="text2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Tenorite" w:hAnsi="Tenorite" w:hint="default"/>
        <w:color w:val="64686B" w:themeColor="text2"/>
      </w:rPr>
    </w:lvl>
    <w:lvl w:ilvl="8">
      <w:start w:val="1"/>
      <w:numFmt w:val="bullet"/>
      <w:lvlText w:val=""/>
      <w:lvlJc w:val="left"/>
      <w:pPr>
        <w:ind w:left="3240" w:hanging="360"/>
      </w:pPr>
      <w:rPr>
        <w:rFonts w:ascii="Wingdings 2" w:hAnsi="Wingdings 2" w:hint="default"/>
        <w:color w:val="64686B" w:themeColor="text2"/>
      </w:rPr>
    </w:lvl>
  </w:abstractNum>
  <w:num w:numId="1" w16cid:durableId="879318135">
    <w:abstractNumId w:val="3"/>
  </w:num>
  <w:num w:numId="2" w16cid:durableId="1971352900">
    <w:abstractNumId w:val="0"/>
  </w:num>
  <w:num w:numId="3" w16cid:durableId="1267033318">
    <w:abstractNumId w:val="10"/>
  </w:num>
  <w:num w:numId="4" w16cid:durableId="247731583">
    <w:abstractNumId w:val="9"/>
  </w:num>
  <w:num w:numId="5" w16cid:durableId="1470979560">
    <w:abstractNumId w:val="8"/>
  </w:num>
  <w:num w:numId="6" w16cid:durableId="1508211405">
    <w:abstractNumId w:val="7"/>
  </w:num>
  <w:num w:numId="7" w16cid:durableId="1289625168">
    <w:abstractNumId w:val="2"/>
  </w:num>
  <w:num w:numId="8" w16cid:durableId="540019826">
    <w:abstractNumId w:val="1"/>
  </w:num>
  <w:num w:numId="9" w16cid:durableId="1291083467">
    <w:abstractNumId w:val="6"/>
  </w:num>
  <w:num w:numId="10" w16cid:durableId="614024544">
    <w:abstractNumId w:val="4"/>
  </w:num>
  <w:num w:numId="11" w16cid:durableId="12939068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Language" w:val="NL"/>
    <w:docVar w:name="txPOBox" w:val="Postbus"/>
    <w:docVar w:name="txtAan" w:val="aan"/>
    <w:docVar w:name="txtAppendix1" w:val="Bijlage %1"/>
    <w:docVar w:name="txtAppendix2" w:val="B.%1.%2"/>
    <w:docVar w:name="txtAppendix3" w:val="B.%1.%2.%3"/>
    <w:docVar w:name="txtAttn" w:val="t.a.v."/>
    <w:docVar w:name="txtbyMail" w:val="Per e-mail"/>
    <w:docVar w:name="txtDate" w:val="datum"/>
    <w:docVar w:name="txtDear" w:val="Geachte"/>
    <w:docVar w:name="txtIntroduction" w:val="Inleiding"/>
    <w:docVar w:name="txtKindRegards" w:val="Met vriendelijke groet"/>
    <w:docVar w:name="txtLocation" w:val="locatie"/>
    <w:docVar w:name="txtMeeting" w:val="bijeenkomst"/>
    <w:docVar w:name="txtNetherlands" w:val="_x0009_"/>
    <w:docVar w:name="txtPage" w:val="blad"/>
    <w:docVar w:name="txtPageOf" w:val="van"/>
    <w:docVar w:name="txtPostAdres" w:val="postadres"/>
    <w:docVar w:name="txtReference" w:val="referentie"/>
    <w:docVar w:name="txtStatus" w:val="Status"/>
    <w:docVar w:name="txtSubject" w:val="onderwerp"/>
    <w:docVar w:name="txtTelPrefix" w:val="0"/>
    <w:docVar w:name="txtTime" w:val="tijd"/>
    <w:docVar w:name="txtTOC" w:val="Inhoudsopgave"/>
    <w:docVar w:name="txtVan" w:val="van"/>
    <w:docVar w:name="txtVersion" w:val="Versie"/>
    <w:docVar w:name="txtVisitAddres" w:val="bezoekadres"/>
  </w:docVars>
  <w:rsids>
    <w:rsidRoot w:val="00513C5F"/>
    <w:rsid w:val="00003B3C"/>
    <w:rsid w:val="00006A14"/>
    <w:rsid w:val="0006671D"/>
    <w:rsid w:val="000C7426"/>
    <w:rsid w:val="00132DA8"/>
    <w:rsid w:val="001403D0"/>
    <w:rsid w:val="001411F8"/>
    <w:rsid w:val="001A3526"/>
    <w:rsid w:val="001B0E25"/>
    <w:rsid w:val="001C1E39"/>
    <w:rsid w:val="001C48FD"/>
    <w:rsid w:val="001F1FB1"/>
    <w:rsid w:val="002105F7"/>
    <w:rsid w:val="0022482B"/>
    <w:rsid w:val="002C3D1C"/>
    <w:rsid w:val="002D6F5B"/>
    <w:rsid w:val="002E3A7D"/>
    <w:rsid w:val="002E50EE"/>
    <w:rsid w:val="00305290"/>
    <w:rsid w:val="00311D15"/>
    <w:rsid w:val="00333926"/>
    <w:rsid w:val="003523B8"/>
    <w:rsid w:val="00361694"/>
    <w:rsid w:val="003620E2"/>
    <w:rsid w:val="00365D6B"/>
    <w:rsid w:val="003B541D"/>
    <w:rsid w:val="003C37A9"/>
    <w:rsid w:val="003D2D13"/>
    <w:rsid w:val="003F1635"/>
    <w:rsid w:val="003F3AA2"/>
    <w:rsid w:val="004160B1"/>
    <w:rsid w:val="00430391"/>
    <w:rsid w:val="00487811"/>
    <w:rsid w:val="004A3394"/>
    <w:rsid w:val="004C447E"/>
    <w:rsid w:val="004C53C5"/>
    <w:rsid w:val="00502AA2"/>
    <w:rsid w:val="00507F79"/>
    <w:rsid w:val="00513C5F"/>
    <w:rsid w:val="005150D6"/>
    <w:rsid w:val="00544075"/>
    <w:rsid w:val="0055043D"/>
    <w:rsid w:val="005611A1"/>
    <w:rsid w:val="005908EF"/>
    <w:rsid w:val="005937C1"/>
    <w:rsid w:val="005B21C6"/>
    <w:rsid w:val="005B750A"/>
    <w:rsid w:val="005F3DF3"/>
    <w:rsid w:val="006008C3"/>
    <w:rsid w:val="00664CB8"/>
    <w:rsid w:val="006700F0"/>
    <w:rsid w:val="00691526"/>
    <w:rsid w:val="006A032A"/>
    <w:rsid w:val="006D2B04"/>
    <w:rsid w:val="006D5898"/>
    <w:rsid w:val="007159B4"/>
    <w:rsid w:val="0071712A"/>
    <w:rsid w:val="00742D5A"/>
    <w:rsid w:val="00747B02"/>
    <w:rsid w:val="00763DD0"/>
    <w:rsid w:val="0077206A"/>
    <w:rsid w:val="007749B0"/>
    <w:rsid w:val="007B1AC7"/>
    <w:rsid w:val="007B394A"/>
    <w:rsid w:val="00824E51"/>
    <w:rsid w:val="00845546"/>
    <w:rsid w:val="008639CB"/>
    <w:rsid w:val="008816F9"/>
    <w:rsid w:val="00927907"/>
    <w:rsid w:val="00957FF8"/>
    <w:rsid w:val="00961AFA"/>
    <w:rsid w:val="0099664E"/>
    <w:rsid w:val="009A237E"/>
    <w:rsid w:val="009D0622"/>
    <w:rsid w:val="00A02FAF"/>
    <w:rsid w:val="00A17C58"/>
    <w:rsid w:val="00A4230C"/>
    <w:rsid w:val="00A51C0B"/>
    <w:rsid w:val="00A6146F"/>
    <w:rsid w:val="00A730F2"/>
    <w:rsid w:val="00AA2E72"/>
    <w:rsid w:val="00AF2219"/>
    <w:rsid w:val="00B02F1B"/>
    <w:rsid w:val="00B21A7A"/>
    <w:rsid w:val="00B34D22"/>
    <w:rsid w:val="00B36E16"/>
    <w:rsid w:val="00B60C60"/>
    <w:rsid w:val="00B63EE4"/>
    <w:rsid w:val="00B7130F"/>
    <w:rsid w:val="00B77FF3"/>
    <w:rsid w:val="00B8069C"/>
    <w:rsid w:val="00B820EE"/>
    <w:rsid w:val="00B87CEC"/>
    <w:rsid w:val="00BE1450"/>
    <w:rsid w:val="00BE5330"/>
    <w:rsid w:val="00BE731A"/>
    <w:rsid w:val="00C116D2"/>
    <w:rsid w:val="00C24D6F"/>
    <w:rsid w:val="00C53B89"/>
    <w:rsid w:val="00C6797B"/>
    <w:rsid w:val="00C80C68"/>
    <w:rsid w:val="00C87952"/>
    <w:rsid w:val="00CC1A20"/>
    <w:rsid w:val="00CF2A3F"/>
    <w:rsid w:val="00CF606D"/>
    <w:rsid w:val="00D1415D"/>
    <w:rsid w:val="00D141B0"/>
    <w:rsid w:val="00D604AE"/>
    <w:rsid w:val="00D63714"/>
    <w:rsid w:val="00D95967"/>
    <w:rsid w:val="00DA00D9"/>
    <w:rsid w:val="00DA636A"/>
    <w:rsid w:val="00DB0B97"/>
    <w:rsid w:val="00DB3596"/>
    <w:rsid w:val="00DC5924"/>
    <w:rsid w:val="00DF090F"/>
    <w:rsid w:val="00E23169"/>
    <w:rsid w:val="00E24F51"/>
    <w:rsid w:val="00E30D15"/>
    <w:rsid w:val="00E31435"/>
    <w:rsid w:val="00E453A9"/>
    <w:rsid w:val="00F0615B"/>
    <w:rsid w:val="00F30D6B"/>
    <w:rsid w:val="00F35065"/>
    <w:rsid w:val="00F400C8"/>
    <w:rsid w:val="00F52BC2"/>
    <w:rsid w:val="00F629BE"/>
    <w:rsid w:val="00F80A9C"/>
    <w:rsid w:val="00F84DE3"/>
    <w:rsid w:val="00FC2423"/>
    <w:rsid w:val="00FC37EB"/>
    <w:rsid w:val="00FD2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0EAAB1"/>
  <w15:chartTrackingRefBased/>
  <w15:docId w15:val="{C426F88C-DA82-4AA4-8B39-7188DB5D9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3C3C3C" w:themeColor="text1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6671D"/>
    <w:pPr>
      <w:spacing w:after="0"/>
    </w:pPr>
  </w:style>
  <w:style w:type="paragraph" w:styleId="Kop1">
    <w:name w:val="heading 1"/>
    <w:basedOn w:val="Standaard"/>
    <w:next w:val="Standaard"/>
    <w:link w:val="Kop1Char"/>
    <w:uiPriority w:val="9"/>
    <w:qFormat/>
    <w:rsid w:val="00132DA8"/>
    <w:pPr>
      <w:keepNext/>
      <w:keepLines/>
      <w:numPr>
        <w:numId w:val="2"/>
      </w:numPr>
      <w:spacing w:before="400" w:after="160"/>
      <w:outlineLvl w:val="0"/>
    </w:pPr>
    <w:rPr>
      <w:rFonts w:asciiTheme="majorHAnsi" w:eastAsiaTheme="majorEastAsia" w:hAnsiTheme="majorHAnsi" w:cstheme="majorBidi"/>
      <w:b/>
      <w:color w:val="0085C6" w:themeColor="accent3"/>
      <w:sz w:val="44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523B8"/>
    <w:pPr>
      <w:keepNext/>
      <w:keepLines/>
      <w:numPr>
        <w:ilvl w:val="1"/>
        <w:numId w:val="2"/>
      </w:numPr>
      <w:spacing w:before="240" w:after="40"/>
      <w:outlineLvl w:val="1"/>
    </w:pPr>
    <w:rPr>
      <w:rFonts w:asciiTheme="majorHAnsi" w:eastAsiaTheme="majorEastAsia" w:hAnsiTheme="majorHAnsi" w:cstheme="majorBidi"/>
      <w:b/>
      <w:color w:val="64686B" w:themeColor="accent2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523B8"/>
    <w:pPr>
      <w:keepNext/>
      <w:keepLines/>
      <w:numPr>
        <w:ilvl w:val="2"/>
        <w:numId w:val="2"/>
      </w:numPr>
      <w:spacing w:before="120"/>
      <w:outlineLvl w:val="2"/>
    </w:pPr>
    <w:rPr>
      <w:rFonts w:asciiTheme="majorHAnsi" w:eastAsiaTheme="majorEastAsia" w:hAnsiTheme="majorHAnsi" w:cstheme="majorBidi"/>
      <w:b/>
      <w:color w:val="64686B" w:themeColor="accent2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C80C68"/>
    <w:pPr>
      <w:keepNext/>
      <w:keepLines/>
      <w:spacing w:before="120"/>
      <w:ind w:left="851" w:hanging="851"/>
      <w:outlineLvl w:val="3"/>
    </w:pPr>
    <w:rPr>
      <w:rFonts w:asciiTheme="majorHAnsi" w:eastAsiaTheme="majorEastAsia" w:hAnsiTheme="majorHAnsi" w:cstheme="majorBidi"/>
      <w:b/>
      <w:iCs/>
      <w:color w:val="64686B" w:themeColor="text2"/>
      <w:sz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DC5924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708F0A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DC5924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4A5F0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DC5924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4A5F07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DC5924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595959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DC5924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595959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7B1AC7"/>
    <w:rPr>
      <w:color w:val="808080"/>
    </w:rPr>
  </w:style>
  <w:style w:type="paragraph" w:styleId="Koptekst">
    <w:name w:val="header"/>
    <w:basedOn w:val="Standaard"/>
    <w:link w:val="KoptekstChar"/>
    <w:uiPriority w:val="99"/>
    <w:unhideWhenUsed/>
    <w:rsid w:val="00D141B0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141B0"/>
  </w:style>
  <w:style w:type="paragraph" w:styleId="Voettekst">
    <w:name w:val="footer"/>
    <w:basedOn w:val="Standaard"/>
    <w:link w:val="VoettekstChar"/>
    <w:uiPriority w:val="99"/>
    <w:unhideWhenUsed/>
    <w:rsid w:val="00D141B0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141B0"/>
  </w:style>
  <w:style w:type="table" w:styleId="Tabelraster">
    <w:name w:val="Table Grid"/>
    <w:basedOn w:val="Standaardtabel"/>
    <w:uiPriority w:val="39"/>
    <w:rsid w:val="0055043D"/>
    <w:pPr>
      <w:spacing w:after="0" w:line="240" w:lineRule="auto"/>
    </w:pPr>
    <w:rPr>
      <w:color w:val="64686B" w:themeColor="text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Nmeta">
    <w:name w:val="GN meta"/>
    <w:basedOn w:val="Standaardalinea-lettertype"/>
    <w:uiPriority w:val="1"/>
    <w:rsid w:val="0006671D"/>
    <w:rPr>
      <w:color w:val="878787"/>
      <w:sz w:val="16"/>
    </w:rPr>
  </w:style>
  <w:style w:type="character" w:styleId="Hyperlink">
    <w:name w:val="Hyperlink"/>
    <w:basedOn w:val="Standaardalinea-lettertype"/>
    <w:uiPriority w:val="99"/>
    <w:unhideWhenUsed/>
    <w:rsid w:val="00FC37EB"/>
    <w:rPr>
      <w:color w:val="0085C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C37EB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132DA8"/>
    <w:rPr>
      <w:rFonts w:asciiTheme="majorHAnsi" w:eastAsiaTheme="majorEastAsia" w:hAnsiTheme="majorHAnsi" w:cstheme="majorBidi"/>
      <w:b/>
      <w:color w:val="0085C6" w:themeColor="accent3"/>
      <w:sz w:val="44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3523B8"/>
    <w:rPr>
      <w:rFonts w:asciiTheme="majorHAnsi" w:eastAsiaTheme="majorEastAsia" w:hAnsiTheme="majorHAnsi" w:cstheme="majorBidi"/>
      <w:b/>
      <w:color w:val="64686B" w:themeColor="accent2"/>
      <w:sz w:val="28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523B8"/>
    <w:rPr>
      <w:rFonts w:asciiTheme="majorHAnsi" w:eastAsiaTheme="majorEastAsia" w:hAnsiTheme="majorHAnsi" w:cstheme="majorBidi"/>
      <w:b/>
      <w:color w:val="64686B" w:themeColor="accent2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C80C68"/>
    <w:rPr>
      <w:rFonts w:asciiTheme="majorHAnsi" w:eastAsiaTheme="majorEastAsia" w:hAnsiTheme="majorHAnsi" w:cstheme="majorBidi"/>
      <w:b/>
      <w:iCs/>
      <w:color w:val="64686B" w:themeColor="text2"/>
      <w:sz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DC5924"/>
    <w:rPr>
      <w:rFonts w:asciiTheme="majorHAnsi" w:eastAsiaTheme="majorEastAsia" w:hAnsiTheme="majorHAnsi" w:cstheme="majorBidi"/>
      <w:color w:val="708F0A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DC5924"/>
    <w:rPr>
      <w:rFonts w:asciiTheme="majorHAnsi" w:eastAsiaTheme="majorEastAsia" w:hAnsiTheme="majorHAnsi" w:cstheme="majorBidi"/>
      <w:color w:val="4A5F07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DC5924"/>
    <w:rPr>
      <w:rFonts w:asciiTheme="majorHAnsi" w:eastAsiaTheme="majorEastAsia" w:hAnsiTheme="majorHAnsi" w:cstheme="majorBidi"/>
      <w:i/>
      <w:iCs/>
      <w:color w:val="4A5F07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DC5924"/>
    <w:rPr>
      <w:rFonts w:asciiTheme="majorHAnsi" w:eastAsiaTheme="majorEastAsia" w:hAnsiTheme="majorHAnsi" w:cstheme="majorBidi"/>
      <w:color w:val="595959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DC5924"/>
    <w:rPr>
      <w:rFonts w:asciiTheme="majorHAnsi" w:eastAsiaTheme="majorEastAsia" w:hAnsiTheme="majorHAnsi" w:cstheme="majorBidi"/>
      <w:i/>
      <w:iCs/>
      <w:color w:val="595959" w:themeColor="text1" w:themeTint="D8"/>
      <w:sz w:val="21"/>
      <w:szCs w:val="21"/>
    </w:rPr>
  </w:style>
  <w:style w:type="paragraph" w:customStyle="1" w:styleId="GNKop1">
    <w:name w:val="GN Kop 1"/>
    <w:basedOn w:val="Kop1"/>
    <w:next w:val="Standaard"/>
    <w:uiPriority w:val="10"/>
    <w:qFormat/>
    <w:rsid w:val="00BE731A"/>
    <w:pPr>
      <w:numPr>
        <w:numId w:val="0"/>
      </w:numPr>
      <w:ind w:left="851" w:hanging="851"/>
      <w:outlineLvl w:val="9"/>
    </w:pPr>
  </w:style>
  <w:style w:type="paragraph" w:styleId="Geenafstand">
    <w:name w:val="No Spacing"/>
    <w:uiPriority w:val="1"/>
    <w:qFormat/>
    <w:rsid w:val="00333926"/>
    <w:pPr>
      <w:spacing w:after="0" w:line="240" w:lineRule="auto"/>
    </w:pPr>
  </w:style>
  <w:style w:type="paragraph" w:styleId="Bijschrift">
    <w:name w:val="caption"/>
    <w:basedOn w:val="Standaard"/>
    <w:next w:val="Standaard"/>
    <w:uiPriority w:val="35"/>
    <w:unhideWhenUsed/>
    <w:qFormat/>
    <w:rsid w:val="00D63714"/>
    <w:pPr>
      <w:spacing w:before="60" w:after="60" w:line="240" w:lineRule="auto"/>
    </w:pPr>
    <w:rPr>
      <w:iCs/>
      <w:color w:val="64686B" w:themeColor="accent2"/>
      <w:sz w:val="18"/>
      <w:szCs w:val="18"/>
    </w:rPr>
  </w:style>
  <w:style w:type="paragraph" w:styleId="Inhopg1">
    <w:name w:val="toc 1"/>
    <w:basedOn w:val="Standaard"/>
    <w:next w:val="Standaard"/>
    <w:autoRedefine/>
    <w:uiPriority w:val="39"/>
    <w:unhideWhenUsed/>
    <w:rsid w:val="00C80C68"/>
    <w:pPr>
      <w:tabs>
        <w:tab w:val="right" w:pos="8631"/>
      </w:tabs>
      <w:spacing w:before="200" w:after="60"/>
      <w:ind w:left="567" w:hanging="567"/>
    </w:pPr>
    <w:rPr>
      <w:b/>
      <w:color w:val="0085C6" w:themeColor="accent3"/>
      <w:sz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C80C68"/>
    <w:pPr>
      <w:tabs>
        <w:tab w:val="left" w:pos="1134"/>
        <w:tab w:val="right" w:pos="8631"/>
      </w:tabs>
      <w:ind w:left="1134" w:hanging="567"/>
      <w:contextualSpacing/>
    </w:pPr>
  </w:style>
  <w:style w:type="paragraph" w:styleId="Inhopg3">
    <w:name w:val="toc 3"/>
    <w:basedOn w:val="Standaard"/>
    <w:next w:val="Standaard"/>
    <w:autoRedefine/>
    <w:uiPriority w:val="39"/>
    <w:unhideWhenUsed/>
    <w:rsid w:val="00C80C68"/>
    <w:pPr>
      <w:tabs>
        <w:tab w:val="right" w:pos="8631"/>
      </w:tabs>
      <w:spacing w:after="60"/>
      <w:ind w:left="1134" w:hanging="567"/>
      <w:contextualSpacing/>
    </w:pPr>
    <w:rPr>
      <w:sz w:val="18"/>
    </w:rPr>
  </w:style>
  <w:style w:type="numbering" w:customStyle="1" w:styleId="GNOpsomming">
    <w:name w:val="GN Opsomming"/>
    <w:uiPriority w:val="99"/>
    <w:locked/>
    <w:rsid w:val="007749B0"/>
    <w:pPr>
      <w:numPr>
        <w:numId w:val="3"/>
      </w:numPr>
    </w:pPr>
  </w:style>
  <w:style w:type="paragraph" w:styleId="Lijstalinea">
    <w:name w:val="List Paragraph"/>
    <w:basedOn w:val="Standaard"/>
    <w:uiPriority w:val="34"/>
    <w:qFormat/>
    <w:rsid w:val="003523B8"/>
    <w:pPr>
      <w:ind w:left="720"/>
      <w:contextualSpacing/>
    </w:pPr>
  </w:style>
  <w:style w:type="numbering" w:customStyle="1" w:styleId="GNNummering">
    <w:name w:val="GN Nummering"/>
    <w:uiPriority w:val="99"/>
    <w:locked/>
    <w:rsid w:val="007749B0"/>
    <w:pPr>
      <w:numPr>
        <w:numId w:val="6"/>
      </w:numPr>
    </w:pPr>
  </w:style>
  <w:style w:type="table" w:customStyle="1" w:styleId="GNTabel">
    <w:name w:val="GN Tabel"/>
    <w:basedOn w:val="Standaardtabel"/>
    <w:uiPriority w:val="99"/>
    <w:rsid w:val="00B820EE"/>
    <w:pPr>
      <w:spacing w:after="0" w:line="240" w:lineRule="auto"/>
    </w:pPr>
    <w:tblPr>
      <w:tblStyleRowBandSize w:val="1"/>
    </w:tblPr>
    <w:tblStylePr w:type="firstRow">
      <w:rPr>
        <w:b/>
        <w:color w:val="FFFFFF" w:themeColor="background1"/>
        <w:sz w:val="22"/>
      </w:rPr>
      <w:tblPr/>
      <w:tcPr>
        <w:shd w:val="clear" w:color="auto" w:fill="0085C6" w:themeFill="accent3"/>
      </w:tcPr>
    </w:tblStylePr>
    <w:tblStylePr w:type="firstCol">
      <w:rPr>
        <w:b w:val="0"/>
      </w:rPr>
    </w:tblStylePr>
    <w:tblStylePr w:type="band2Horz">
      <w:tblPr/>
      <w:tcPr>
        <w:shd w:val="clear" w:color="auto" w:fill="EEEEEE" w:themeFill="background2"/>
      </w:tcPr>
    </w:tblStylePr>
  </w:style>
  <w:style w:type="table" w:customStyle="1" w:styleId="GNTabel2">
    <w:name w:val="GN Tabel 2"/>
    <w:basedOn w:val="Standaardtabel"/>
    <w:uiPriority w:val="99"/>
    <w:rsid w:val="00747B02"/>
    <w:pPr>
      <w:spacing w:after="0" w:line="240" w:lineRule="auto"/>
    </w:pPr>
    <w:tblPr>
      <w:tblStyleRowBandSize w:val="1"/>
    </w:tblPr>
    <w:tblStylePr w:type="firstCol">
      <w:rPr>
        <w:b/>
        <w:color w:val="FFFFFF" w:themeColor="background1"/>
      </w:rPr>
      <w:tblPr/>
      <w:tcPr>
        <w:shd w:val="clear" w:color="auto" w:fill="0085C6" w:themeFill="accent3"/>
      </w:tcPr>
    </w:tblStylePr>
    <w:tblStylePr w:type="band1Horz">
      <w:tblPr/>
      <w:tcPr>
        <w:shd w:val="clear" w:color="auto" w:fill="EEEEEE" w:themeFill="background2"/>
      </w:tcPr>
    </w:tblStylePr>
  </w:style>
  <w:style w:type="paragraph" w:customStyle="1" w:styleId="GNKop2">
    <w:name w:val="GN Kop 2"/>
    <w:basedOn w:val="Kop2"/>
    <w:uiPriority w:val="10"/>
    <w:qFormat/>
    <w:rsid w:val="00BE731A"/>
    <w:pPr>
      <w:numPr>
        <w:ilvl w:val="0"/>
        <w:numId w:val="0"/>
      </w:numPr>
      <w:ind w:left="851" w:hanging="851"/>
      <w:outlineLvl w:val="9"/>
    </w:pPr>
  </w:style>
  <w:style w:type="paragraph" w:customStyle="1" w:styleId="GNKop3">
    <w:name w:val="GN Kop 3"/>
    <w:basedOn w:val="Kop3"/>
    <w:uiPriority w:val="10"/>
    <w:qFormat/>
    <w:rsid w:val="00BE731A"/>
    <w:pPr>
      <w:numPr>
        <w:ilvl w:val="0"/>
        <w:numId w:val="0"/>
      </w:numPr>
      <w:ind w:left="851" w:hanging="851"/>
      <w:outlineLvl w:val="9"/>
    </w:p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9A23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9A237E"/>
    <w:rPr>
      <w:rFonts w:ascii="Courier New" w:eastAsia="Times New Roman" w:hAnsi="Courier New" w:cs="Courier New"/>
      <w:color w:val="auto"/>
      <w:lang w:eastAsia="nl-NL"/>
    </w:rPr>
  </w:style>
  <w:style w:type="character" w:styleId="HTMLCode">
    <w:name w:val="HTML Code"/>
    <w:basedOn w:val="Standaardalinea-lettertype"/>
    <w:uiPriority w:val="99"/>
    <w:semiHidden/>
    <w:unhideWhenUsed/>
    <w:rsid w:val="009A23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9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svg"/><Relationship Id="rId18" Type="http://schemas.openxmlformats.org/officeDocument/2006/relationships/image" Target="media/image8.sv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vanhulten\AppData\Roaming\Microsoft\Templates\Geonovum%20Rap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3A75F1939D5477A8D82685F09AA9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F6E95DE-8042-44DE-88A7-B01AC13C3499}"/>
      </w:docPartPr>
      <w:docPartBody>
        <w:p w:rsidR="009C0926" w:rsidRDefault="00000000">
          <w:pPr>
            <w:pStyle w:val="53A75F1939D5477A8D82685F09AA9574"/>
          </w:pPr>
          <w:r w:rsidRPr="00AB523B">
            <w:rPr>
              <w:rStyle w:val="Tekstvantijdelijkeaanduiding"/>
            </w:rPr>
            <w:t>[Titel]</w:t>
          </w:r>
        </w:p>
      </w:docPartBody>
    </w:docPart>
    <w:docPart>
      <w:docPartPr>
        <w:name w:val="3AB552824B6D4F0C810F033076129A1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B8C888C-F7EB-4B30-83FA-B2740FC79D8C}"/>
      </w:docPartPr>
      <w:docPartBody>
        <w:p w:rsidR="009C0926" w:rsidRDefault="00000000">
          <w:pPr>
            <w:pStyle w:val="3AB552824B6D4F0C810F033076129A1C"/>
          </w:pPr>
          <w:r w:rsidRPr="00642F92">
            <w:rPr>
              <w:rStyle w:val="Tekstvantijdelijkeaanduiding"/>
            </w:rPr>
            <w:t>[Version]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enorite">
    <w:altName w:val="Tenorite"/>
    <w:charset w:val="00"/>
    <w:family w:val="auto"/>
    <w:pitch w:val="variable"/>
    <w:sig w:usb0="80000003" w:usb1="00000001" w:usb2="00000000" w:usb3="00000000" w:csb0="0000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C5A"/>
    <w:rsid w:val="0094017D"/>
    <w:rsid w:val="009C0926"/>
    <w:rsid w:val="00F44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53A75F1939D5477A8D82685F09AA9574">
    <w:name w:val="53A75F1939D5477A8D82685F09AA9574"/>
  </w:style>
  <w:style w:type="paragraph" w:customStyle="1" w:styleId="3AB552824B6D4F0C810F033076129A1C">
    <w:name w:val="3AB552824B6D4F0C810F033076129A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Geonovum">
      <a:dk1>
        <a:srgbClr val="3C3C3C"/>
      </a:dk1>
      <a:lt1>
        <a:sysClr val="window" lastClr="FFFFFF"/>
      </a:lt1>
      <a:dk2>
        <a:srgbClr val="64686B"/>
      </a:dk2>
      <a:lt2>
        <a:srgbClr val="EEEEEE"/>
      </a:lt2>
      <a:accent1>
        <a:srgbClr val="97C00E"/>
      </a:accent1>
      <a:accent2>
        <a:srgbClr val="64686B"/>
      </a:accent2>
      <a:accent3>
        <a:srgbClr val="0085C6"/>
      </a:accent3>
      <a:accent4>
        <a:srgbClr val="97C00E"/>
      </a:accent4>
      <a:accent5>
        <a:srgbClr val="64686B"/>
      </a:accent5>
      <a:accent6>
        <a:srgbClr val="0085C6"/>
      </a:accent6>
      <a:hlink>
        <a:srgbClr val="0085C6"/>
      </a:hlink>
      <a:folHlink>
        <a:srgbClr val="64686B"/>
      </a:folHlink>
    </a:clrScheme>
    <a:fontScheme name="Geonovum">
      <a:majorFont>
        <a:latin typeface="Tenorite"/>
        <a:ea typeface=""/>
        <a:cs typeface=""/>
      </a:majorFont>
      <a:minorFont>
        <a:latin typeface="Tenorite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2023-02-16T00:00:00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Extra xmlns="Extra">
  <FirstName/>
  <LastName/>
  <Initials/>
  <Name/>
  <InitialName/>
  <Function>TPOD Adviseur</Function>
  <FunctionExcerpt/>
  <Title/>
  <DateOfBirth/>
  <Residence/>
  <Building/>
  <Address/>
  <POBox/>
  <ZIP/>
  <City/>
  <Address2/>
  <ZIP2/>
  <City2/>
  <State/>
  <Country/>
  <CarbonCopy/>
  <Email>h.vanhulten@geonovum.nl</Email>
  <EmailEx/>
  <Telephone>+31 (0) 33 460 41 00 </Telephone>
  <TelephoneEx/>
  <TelephoneHome/>
  <Fax/>
  <Office/>
  <Department/>
  <Company/>
  <Manager/>
  <BankAccount/>
  <BankName/>
  <BankDescription/>
  <VATNumber/>
  <Description/>
  <Recipient/>
  <ClientCompany/>
  <ClientName/>
  <ClientAddress1/>
  <ClientAddress2/>
  <ClientPOBox/>
  <ClientZIP/>
  <ClientCity/>
  <ClientState/>
  <ClientCountry/>
  <ClientEmail/>
  <ClientTelephone/>
  <ProjectName/>
  <Reference/>
  <YourReference/>
  <Ondertitel/>
  <Projectcode/>
  <Projectnumber/>
  <OrderNumber/>
  <Sector/>
  <ReportNumber/>
  <ReportDate/>
  <CheckedBy/>
  <Location/>
  <Time/>
  <ProjectDirector/>
  <Authorization/>
  <Status>Definitief</Status>
  <Version>1.11</Version>
  <Method/>
  <Security/>
  <DocumentType/>
  <DocumentVersion/>
  <DocumentRevision/>
  <Organisation/>
  <Authorizer/>
  <Attachments/>
  <Entity/>
  <Present/>
  <Language/>
  <Path/>
  <Extra1/>
  <Extra2/>
  <Extra3/>
  <Extra4/>
  <Extra5/>
  <Extra6/>
  <Extra7/>
  <Extra8/>
  <Extra9/>
</Extr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8D8553-304D-4121-B4BD-FF89595CD91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55198CB-D0B1-4DBA-81DC-B5FEA28FA7F3}">
  <ds:schemaRefs>
    <ds:schemaRef ds:uri="Extr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Geonovum Rapport.dotx</Template>
  <TotalTime>246</TotalTime>
  <Pages>1</Pages>
  <Words>656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Installatiehandleiding QGIS plug-in DSO GML</vt:lpstr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Installatiehandleiding QGIS plug-in DSO GML</dc:title>
  <dc:subject/>
  <dc:creator>Herbert van Hulten</dc:creator>
  <cp:keywords/>
  <dc:description/>
  <cp:lastModifiedBy>Herbert van Hulten</cp:lastModifiedBy>
  <cp:revision>10</cp:revision>
  <cp:lastPrinted>2023-02-16T15:39:00Z</cp:lastPrinted>
  <dcterms:created xsi:type="dcterms:W3CDTF">2023-02-16T11:22:00Z</dcterms:created>
  <dcterms:modified xsi:type="dcterms:W3CDTF">2023-02-16T15:39:00Z</dcterms:modified>
</cp:coreProperties>
</file>